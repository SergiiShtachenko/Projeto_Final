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666346" w14:textId="77777777" w:rsidR="00906393" w:rsidRPr="004A7092" w:rsidRDefault="008614CA" w:rsidP="004A7092">
      <w:pPr>
        <w:pStyle w:val="Logtipo"/>
        <w:jc w:val="left"/>
        <w:rPr>
          <w:rFonts w:asciiTheme="majorHAnsi" w:eastAsiaTheme="majorEastAsia" w:hAnsiTheme="majorHAnsi" w:cstheme="majorBidi"/>
          <w:caps/>
          <w:color w:val="B85A22" w:themeColor="accent2" w:themeShade="BF"/>
        </w:rPr>
      </w:pPr>
      <w:r w:rsidRPr="004A7092">
        <w:rPr>
          <w:rFonts w:asciiTheme="majorHAnsi" w:eastAsiaTheme="majorEastAsia" w:hAnsiTheme="majorHAnsi" w:cstheme="majorBidi"/>
          <w:caps/>
          <w:noProof/>
          <w:color w:val="B85A22" w:themeColor="accent2" w:themeShade="BF"/>
        </w:rPr>
        <w:drawing>
          <wp:anchor distT="0" distB="0" distL="114300" distR="114300" simplePos="0" relativeHeight="251658240" behindDoc="0" locked="0" layoutInCell="1" allowOverlap="1" wp14:anchorId="208B871A" wp14:editId="502F1505">
            <wp:simplePos x="0" y="0"/>
            <wp:positionH relativeFrom="margin">
              <wp:align>right</wp:align>
            </wp:positionH>
            <wp:positionV relativeFrom="paragraph">
              <wp:posOffset>1076325</wp:posOffset>
            </wp:positionV>
            <wp:extent cx="2159000" cy="745369"/>
            <wp:effectExtent l="0" t="0" r="0" b="0"/>
            <wp:wrapNone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7453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dt>
      <w:sdtPr>
        <w:rPr>
          <w:sz w:val="40"/>
          <w:szCs w:val="40"/>
        </w:rPr>
        <w:alias w:val="Introduza o título:"/>
        <w:tag w:val="Introduza o título:"/>
        <w:id w:val="1212537942"/>
        <w:placeholder>
          <w:docPart w:val="A15564A8CD204A2FB42F7D2B3571C8A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 w:multiLine="1"/>
      </w:sdtPr>
      <w:sdtEndPr/>
      <w:sdtContent>
        <w:p w14:paraId="7EFB72D5" w14:textId="68D160B0" w:rsidR="00906393" w:rsidRPr="00B42FC4" w:rsidRDefault="00AA2855" w:rsidP="00B42FC4">
          <w:pPr>
            <w:pStyle w:val="Ttulo"/>
            <w:ind w:left="-567" w:right="-448"/>
            <w:jc w:val="center"/>
            <w:rPr>
              <w:sz w:val="44"/>
              <w:szCs w:val="44"/>
            </w:rPr>
          </w:pPr>
          <w:r w:rsidRPr="00AA2855">
            <w:rPr>
              <w:sz w:val="40"/>
              <w:szCs w:val="40"/>
            </w:rPr>
            <w:t>Projeto de desenvolvimento de uma plataforma web para clientes de uma fábrica de calçado</w:t>
          </w:r>
        </w:p>
      </w:sdtContent>
    </w:sdt>
    <w:sdt>
      <w:sdtPr>
        <w:alias w:val="Introduza o subtítulo:"/>
        <w:tag w:val="Introduza o subtítulo:"/>
        <w:id w:val="-450009744"/>
        <w:placeholder>
          <w:docPart w:val="51EB3661048B40BBBA1B4838E9FFF2C5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15:appearance w15:val="hidden"/>
        <w:text w:multiLine="1"/>
      </w:sdtPr>
      <w:sdtEndPr/>
      <w:sdtContent>
        <w:p w14:paraId="0F713FB5" w14:textId="60A0FC3C" w:rsidR="00906393" w:rsidRPr="008F0252" w:rsidRDefault="00B650F4" w:rsidP="008948CF">
          <w:pPr>
            <w:pStyle w:val="Subttulo"/>
          </w:pPr>
          <w:r>
            <w:t>Tecnologias da Internet II</w:t>
          </w:r>
          <w:r>
            <w:br/>
            <w:t>1º Ano 2º Semestre</w:t>
          </w:r>
        </w:p>
      </w:sdtContent>
    </w:sdt>
    <w:p w14:paraId="06A5ACA5" w14:textId="44E82EE3" w:rsidR="00906393" w:rsidRPr="008F0252" w:rsidRDefault="00077161" w:rsidP="008948CF">
      <w:pPr>
        <w:pStyle w:val="Informaesdecontacto"/>
      </w:pPr>
      <w:sdt>
        <w:sdtPr>
          <w:alias w:val="Apresentado por:"/>
          <w:tag w:val="Apresentado por:"/>
          <w:id w:val="345457498"/>
          <w:placeholder>
            <w:docPart w:val="6BAC2CF35A4D4D239FAEFC97EC2FBB55"/>
          </w:placeholder>
          <w:temporary/>
          <w:showingPlcHdr/>
          <w15:appearance w15:val="hidden"/>
        </w:sdtPr>
        <w:sdtEndPr/>
        <w:sdtContent>
          <w:r w:rsidR="00906393" w:rsidRPr="008614CA">
            <w:rPr>
              <w:rFonts w:eastAsiaTheme="majorEastAsia" w:cstheme="minorHAnsi"/>
              <w:color w:val="B85A22" w:themeColor="accent2" w:themeShade="BF"/>
            </w:rPr>
            <w:t>Apresentado por</w:t>
          </w:r>
        </w:sdtContent>
      </w:sdt>
      <w:r w:rsidR="00906393" w:rsidRPr="008F0252">
        <w:rPr>
          <w:lang w:bidi="pt-PT"/>
        </w:rPr>
        <w:t xml:space="preserve">: </w:t>
      </w:r>
      <w:sdt>
        <w:sdtPr>
          <w:alias w:val="Introduza o seu nome:"/>
          <w:tag w:val="Introduza o seu nome:"/>
          <w:id w:val="309291052"/>
          <w:placeholder>
            <w:docPart w:val="B22BFBD1181E4684BF0443A0A77AD6FD"/>
          </w:placeholder>
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<w15:appearance w15:val="hidden"/>
          <w:text w:multiLine="1"/>
        </w:sdtPr>
        <w:sdtEndPr/>
        <w:sdtContent>
          <w:r w:rsidR="00E62ECA">
            <w:t>Sergii Shtachenko</w:t>
          </w:r>
        </w:sdtContent>
      </w:sdt>
    </w:p>
    <w:p w14:paraId="1CDCD7A9" w14:textId="5836E331" w:rsidR="00906393" w:rsidRPr="008F0252" w:rsidRDefault="00077161" w:rsidP="008948CF">
      <w:pPr>
        <w:pStyle w:val="Informaesdecontacto"/>
      </w:pPr>
      <w:sdt>
        <w:sdtPr>
          <w:alias w:val="Introduza o nome da empresa:"/>
          <w:tag w:val="Introduza o nome da empresa:"/>
          <w:id w:val="733736139"/>
          <w:placeholder>
            <w:docPart w:val="10454ABBBD074EDBA298AE2B28651B7E"/>
          </w:placeholder>
          <w:dataBinding w:prefixMappings="xmlns:ns0='http://schemas.openxmlformats.org/officeDocument/2006/extended-properties' " w:xpath="/ns0:Properties[1]/ns0:Company[1]" w:storeItemID="{6668398D-A668-4E3E-A5EB-62B293D839F1}"/>
          <w15:appearance w15:val="hidden"/>
          <w:text w:multiLine="1"/>
        </w:sdtPr>
        <w:sdtEndPr/>
        <w:sdtContent>
          <w:r w:rsidR="00E62ECA">
            <w:t>pedro Soares</w:t>
          </w:r>
        </w:sdtContent>
      </w:sdt>
    </w:p>
    <w:p w14:paraId="5F4A3E31" w14:textId="4BFEB8D9" w:rsidR="00906393" w:rsidRPr="00567D6F" w:rsidRDefault="00077161" w:rsidP="008948CF">
      <w:pPr>
        <w:pStyle w:val="Informaesdecontacto"/>
        <w:rPr>
          <w:rFonts w:eastAsiaTheme="majorEastAsia" w:cstheme="minorHAnsi"/>
          <w:color w:val="B85A22" w:themeColor="accent2" w:themeShade="BF"/>
        </w:rPr>
      </w:pPr>
      <w:sdt>
        <w:sdtPr>
          <w:rPr>
            <w:rFonts w:eastAsiaTheme="majorEastAsia" w:cstheme="minorHAnsi"/>
            <w:color w:val="B85A22" w:themeColor="accent2" w:themeShade="BF"/>
          </w:rPr>
          <w:alias w:val="Introduza o endereço da empresa:"/>
          <w:tag w:val="Introduza o endereço da empresa:"/>
          <w:id w:val="-1515219664"/>
          <w:placeholder>
            <w:docPart w:val="4799A7FB11DF4B5C8E4200E00A08E667"/>
          </w:placeholder>
          <w:dataBinding w:prefixMappings="xmlns:ns0='http://schemas.microsoft.com/office/2006/coverPageProps' " w:xpath="/ns0:CoverPageProperties[1]/ns0:CompanyAddress[1]" w:storeItemID="{55AF091B-3C7A-41E3-B477-F2FDAA23CFDA}"/>
          <w15:appearance w15:val="hidden"/>
          <w:text w:multiLine="1"/>
        </w:sdtPr>
        <w:sdtEndPr/>
        <w:sdtContent>
          <w:r w:rsidR="00E62ECA">
            <w:rPr>
              <w:rFonts w:eastAsiaTheme="majorEastAsia" w:cstheme="minorHAnsi"/>
              <w:color w:val="B85A22" w:themeColor="accent2" w:themeShade="BF"/>
            </w:rPr>
            <w:br/>
          </w:r>
          <w:r w:rsidR="00567D6F" w:rsidRPr="00567D6F">
            <w:rPr>
              <w:rFonts w:eastAsiaTheme="majorEastAsia" w:cstheme="minorHAnsi"/>
              <w:color w:val="B85A22" w:themeColor="accent2" w:themeShade="BF"/>
            </w:rPr>
            <w:t xml:space="preserve">licenciatura </w:t>
          </w:r>
          <w:r w:rsidR="00E62ECA">
            <w:rPr>
              <w:rFonts w:eastAsiaTheme="majorEastAsia" w:cstheme="minorHAnsi"/>
              <w:color w:val="B85A22" w:themeColor="accent2" w:themeShade="BF"/>
            </w:rPr>
            <w:t>em</w:t>
          </w:r>
          <w:r w:rsidR="00567D6F" w:rsidRPr="00567D6F">
            <w:rPr>
              <w:rFonts w:eastAsiaTheme="majorEastAsia" w:cstheme="minorHAnsi"/>
              <w:color w:val="B85A22" w:themeColor="accent2" w:themeShade="BF"/>
            </w:rPr>
            <w:t xml:space="preserve"> informática</w:t>
          </w:r>
        </w:sdtContent>
      </w:sdt>
    </w:p>
    <w:p w14:paraId="6730FE1D" w14:textId="77777777" w:rsidR="00947307" w:rsidRDefault="00947307" w:rsidP="008948CF">
      <w:pPr>
        <w:jc w:val="right"/>
        <w:rPr>
          <w:rFonts w:asciiTheme="majorHAnsi" w:eastAsiaTheme="majorEastAsia" w:hAnsiTheme="majorHAnsi" w:cstheme="majorBidi"/>
          <w:b/>
          <w:bCs/>
          <w:caps/>
          <w:color w:val="B85A22" w:themeColor="accent2" w:themeShade="BF"/>
          <w:spacing w:val="20"/>
          <w:sz w:val="24"/>
          <w:szCs w:val="24"/>
        </w:rPr>
      </w:pPr>
      <w:r>
        <w:br w:type="page"/>
      </w:r>
    </w:p>
    <w:p w14:paraId="3E40C8CC" w14:textId="5F80D1B7" w:rsidR="00906393" w:rsidRPr="008F0252" w:rsidRDefault="00F7580C" w:rsidP="00461C60">
      <w:pPr>
        <w:pStyle w:val="Ttulo2"/>
        <w:tabs>
          <w:tab w:val="left" w:pos="1550"/>
          <w:tab w:val="left" w:pos="7290"/>
        </w:tabs>
        <w:jc w:val="both"/>
      </w:pPr>
      <w:bookmarkStart w:id="0" w:name="_Toc12739641"/>
      <w:r>
        <w:lastRenderedPageBreak/>
        <w:t>ÍNDICE</w:t>
      </w:r>
      <w:bookmarkEnd w:id="0"/>
      <w:r w:rsidR="002948C1">
        <w:tab/>
      </w:r>
      <w:r w:rsidR="002948C1">
        <w:tab/>
      </w:r>
    </w:p>
    <w:sdt>
      <w:sdtPr>
        <w:rPr>
          <w:rFonts w:asciiTheme="minorHAnsi" w:eastAsiaTheme="minorEastAsia" w:hAnsiTheme="minorHAnsi" w:cstheme="minorBidi"/>
          <w:caps w:val="0"/>
          <w:color w:val="auto"/>
          <w:sz w:val="22"/>
          <w:szCs w:val="22"/>
        </w:rPr>
        <w:id w:val="-6333987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23C5EC" w14:textId="5AFD29C8" w:rsidR="00A57FB6" w:rsidRDefault="00A57FB6" w:rsidP="00461C60">
          <w:pPr>
            <w:pStyle w:val="Cabealhodondice"/>
            <w:jc w:val="both"/>
          </w:pPr>
        </w:p>
        <w:p w14:paraId="7FE734F8" w14:textId="1321FE68" w:rsidR="00F7580C" w:rsidRDefault="00A57FB6">
          <w:pPr>
            <w:pStyle w:val="ndice2"/>
            <w:tabs>
              <w:tab w:val="right" w:leader="dot" w:pos="9465"/>
            </w:tabs>
            <w:rPr>
              <w:noProof/>
              <w:kern w:val="0"/>
              <w:lang w:eastAsia="pt-PT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39641" w:history="1">
            <w:r w:rsidR="00F7580C" w:rsidRPr="001426EC">
              <w:rPr>
                <w:rStyle w:val="Hiperligao"/>
                <w:noProof/>
              </w:rPr>
              <w:t>ÍNDICE</w:t>
            </w:r>
            <w:r w:rsidR="00F7580C">
              <w:rPr>
                <w:noProof/>
                <w:webHidden/>
              </w:rPr>
              <w:tab/>
            </w:r>
            <w:r w:rsidR="00F7580C">
              <w:rPr>
                <w:noProof/>
                <w:webHidden/>
              </w:rPr>
              <w:fldChar w:fldCharType="begin"/>
            </w:r>
            <w:r w:rsidR="00F7580C">
              <w:rPr>
                <w:noProof/>
                <w:webHidden/>
              </w:rPr>
              <w:instrText xml:space="preserve"> PAGEREF _Toc12739641 \h </w:instrText>
            </w:r>
            <w:r w:rsidR="00F7580C">
              <w:rPr>
                <w:noProof/>
                <w:webHidden/>
              </w:rPr>
            </w:r>
            <w:r w:rsidR="00F7580C">
              <w:rPr>
                <w:noProof/>
                <w:webHidden/>
              </w:rPr>
              <w:fldChar w:fldCharType="separate"/>
            </w:r>
            <w:r w:rsidR="00A126B1">
              <w:rPr>
                <w:noProof/>
                <w:webHidden/>
              </w:rPr>
              <w:t>1</w:t>
            </w:r>
            <w:r w:rsidR="00F7580C">
              <w:rPr>
                <w:noProof/>
                <w:webHidden/>
              </w:rPr>
              <w:fldChar w:fldCharType="end"/>
            </w:r>
          </w:hyperlink>
        </w:p>
        <w:p w14:paraId="63E811F7" w14:textId="26597BE7" w:rsidR="00F7580C" w:rsidRDefault="00F7580C">
          <w:pPr>
            <w:pStyle w:val="ndice2"/>
            <w:tabs>
              <w:tab w:val="right" w:leader="dot" w:pos="9465"/>
            </w:tabs>
            <w:rPr>
              <w:noProof/>
              <w:kern w:val="0"/>
              <w:lang w:eastAsia="pt-PT"/>
              <w14:ligatures w14:val="none"/>
            </w:rPr>
          </w:pPr>
          <w:hyperlink w:anchor="_Toc12739642" w:history="1">
            <w:r w:rsidRPr="001426EC">
              <w:rPr>
                <w:rStyle w:val="Hiperligao"/>
                <w:noProof/>
              </w:rPr>
              <w:t>INTRODUÇÂO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_Toc12739642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26B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624F1" w14:textId="75CCCD0C" w:rsidR="00F7580C" w:rsidRDefault="00F7580C">
          <w:pPr>
            <w:pStyle w:val="ndice2"/>
            <w:tabs>
              <w:tab w:val="right" w:leader="dot" w:pos="9465"/>
            </w:tabs>
            <w:rPr>
              <w:noProof/>
              <w:kern w:val="0"/>
              <w:lang w:eastAsia="pt-PT"/>
              <w14:ligatures w14:val="none"/>
            </w:rPr>
          </w:pPr>
          <w:hyperlink w:anchor="_Toc12739643" w:history="1">
            <w:r w:rsidRPr="001426EC">
              <w:rPr>
                <w:rStyle w:val="Hiperligao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_Toc12739643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26B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42730" w14:textId="4219634A" w:rsidR="00F7580C" w:rsidRDefault="00F7580C">
          <w:pPr>
            <w:pStyle w:val="ndice2"/>
            <w:tabs>
              <w:tab w:val="right" w:leader="dot" w:pos="9465"/>
            </w:tabs>
            <w:rPr>
              <w:noProof/>
              <w:kern w:val="0"/>
              <w:lang w:eastAsia="pt-PT"/>
              <w14:ligatures w14:val="none"/>
            </w:rPr>
          </w:pPr>
          <w:hyperlink w:anchor="_Toc12739644" w:history="1">
            <w:r w:rsidRPr="001426EC">
              <w:rPr>
                <w:rStyle w:val="Hiperligao"/>
                <w:noProof/>
              </w:rPr>
              <w:t>ESTRUTURA DA PLATAFORMA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_Toc12739644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26B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03D06" w14:textId="00F95BF6" w:rsidR="00F7580C" w:rsidRDefault="00F7580C">
          <w:pPr>
            <w:pStyle w:val="ndice2"/>
            <w:tabs>
              <w:tab w:val="right" w:leader="dot" w:pos="9465"/>
            </w:tabs>
            <w:rPr>
              <w:noProof/>
              <w:kern w:val="0"/>
              <w:lang w:eastAsia="pt-PT"/>
              <w14:ligatures w14:val="none"/>
            </w:rPr>
          </w:pPr>
          <w:hyperlink w:anchor="_Toc12739645" w:history="1">
            <w:r w:rsidRPr="001426EC">
              <w:rPr>
                <w:rStyle w:val="Hiperligao"/>
                <w:noProof/>
              </w:rPr>
              <w:t>DIFICULDADES EM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_Toc12739645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26B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1C7D3" w14:textId="18BC90B0" w:rsidR="00F7580C" w:rsidRDefault="00F7580C">
          <w:pPr>
            <w:pStyle w:val="ndice2"/>
            <w:tabs>
              <w:tab w:val="right" w:leader="dot" w:pos="9465"/>
            </w:tabs>
            <w:rPr>
              <w:noProof/>
              <w:kern w:val="0"/>
              <w:lang w:eastAsia="pt-PT"/>
              <w14:ligatures w14:val="none"/>
            </w:rPr>
          </w:pPr>
          <w:hyperlink w:anchor="_Toc12739646" w:history="1">
            <w:r w:rsidRPr="001426EC">
              <w:rPr>
                <w:rStyle w:val="Hiperligao"/>
                <w:noProof/>
              </w:rPr>
              <w:t>FUNCIONALIDAE DA PLATAFORMA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_Toc12739646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26B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C9E2A" w14:textId="586A4508" w:rsidR="00A57FB6" w:rsidRDefault="00A57FB6" w:rsidP="00461C60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6B42F4FC" w14:textId="77777777" w:rsidR="002948C1" w:rsidRDefault="002948C1" w:rsidP="00461C60">
      <w:pPr>
        <w:pStyle w:val="Ttulo3"/>
        <w:jc w:val="both"/>
      </w:pPr>
      <w:bookmarkStart w:id="1" w:name="_GoBack"/>
      <w:bookmarkEnd w:id="1"/>
    </w:p>
    <w:p w14:paraId="02BD47E9" w14:textId="77777777" w:rsidR="002948C1" w:rsidRDefault="002948C1" w:rsidP="00461C60">
      <w:pPr>
        <w:jc w:val="both"/>
        <w:rPr>
          <w:rFonts w:asciiTheme="majorHAnsi" w:eastAsiaTheme="majorEastAsia" w:hAnsiTheme="majorHAnsi" w:cstheme="majorBidi"/>
          <w:b/>
          <w:bCs/>
          <w:caps/>
          <w:color w:val="555A3C" w:themeColor="accent3" w:themeShade="80"/>
          <w:sz w:val="24"/>
          <w:szCs w:val="24"/>
        </w:rPr>
      </w:pPr>
      <w:r>
        <w:br w:type="page"/>
      </w:r>
    </w:p>
    <w:p w14:paraId="327C5989" w14:textId="0E547A62" w:rsidR="00E33069" w:rsidRPr="008B3462" w:rsidRDefault="00F7580C" w:rsidP="00AA2855">
      <w:pPr>
        <w:pStyle w:val="Ttulo2"/>
        <w:tabs>
          <w:tab w:val="left" w:pos="2808"/>
        </w:tabs>
        <w:spacing w:line="264" w:lineRule="auto"/>
        <w:jc w:val="both"/>
      </w:pPr>
      <w:bookmarkStart w:id="2" w:name="_Toc12739642"/>
      <w:r>
        <w:lastRenderedPageBreak/>
        <w:t>INTRODUÇÂO</w:t>
      </w:r>
      <w:bookmarkEnd w:id="2"/>
      <w:r w:rsidR="00AA2855">
        <w:tab/>
      </w:r>
    </w:p>
    <w:p w14:paraId="23DF1C60" w14:textId="77777777" w:rsidR="00E2496C" w:rsidRPr="008B3462" w:rsidRDefault="00E2496C" w:rsidP="008B3462">
      <w:pPr>
        <w:spacing w:line="264" w:lineRule="auto"/>
        <w:jc w:val="both"/>
        <w:rPr>
          <w:sz w:val="24"/>
          <w:szCs w:val="24"/>
        </w:rPr>
      </w:pPr>
      <w:r w:rsidRPr="008B3462">
        <w:rPr>
          <w:sz w:val="24"/>
          <w:szCs w:val="24"/>
        </w:rPr>
        <w:t xml:space="preserve">O objetivo deste projeto é desenvolver uma plataforma robusta e funcional para uma fábrica de calçado de segurança de Guimarães – AMF, </w:t>
      </w:r>
      <w:proofErr w:type="spellStart"/>
      <w:r w:rsidRPr="008B3462">
        <w:rPr>
          <w:sz w:val="24"/>
          <w:szCs w:val="24"/>
        </w:rPr>
        <w:t>lda.</w:t>
      </w:r>
      <w:proofErr w:type="spellEnd"/>
      <w:r w:rsidRPr="008B3462">
        <w:rPr>
          <w:sz w:val="24"/>
          <w:szCs w:val="24"/>
        </w:rPr>
        <w:t xml:space="preserve"> </w:t>
      </w:r>
    </w:p>
    <w:p w14:paraId="687C4F95" w14:textId="02BCD516" w:rsidR="00E62ECA" w:rsidRPr="008B3462" w:rsidRDefault="00E2496C" w:rsidP="008B3462">
      <w:pPr>
        <w:spacing w:line="264" w:lineRule="auto"/>
        <w:jc w:val="both"/>
        <w:rPr>
          <w:noProof/>
          <w:sz w:val="24"/>
          <w:szCs w:val="24"/>
          <w14:ligatures w14:val="none"/>
        </w:rPr>
      </w:pPr>
      <w:r w:rsidRPr="008B3462">
        <w:rPr>
          <w:sz w:val="24"/>
          <w:szCs w:val="24"/>
        </w:rPr>
        <w:t xml:space="preserve">A plataforma Web que está em desenvolvimento tem como o principal objetivo permitir que os clientes da fábrica possam lançar as suas encomendas, consultar a informação necessário sobre os produtos da </w:t>
      </w:r>
      <w:proofErr w:type="gramStart"/>
      <w:r w:rsidRPr="008B3462">
        <w:rPr>
          <w:sz w:val="24"/>
          <w:szCs w:val="24"/>
        </w:rPr>
        <w:t>fabrica</w:t>
      </w:r>
      <w:proofErr w:type="gramEnd"/>
      <w:r w:rsidRPr="008B3462">
        <w:rPr>
          <w:sz w:val="24"/>
          <w:szCs w:val="24"/>
        </w:rPr>
        <w:t xml:space="preserve"> e muito mais.</w:t>
      </w:r>
      <w:r w:rsidR="00A34C35" w:rsidRPr="008B3462">
        <w:rPr>
          <w:noProof/>
          <w:sz w:val="24"/>
          <w:szCs w:val="24"/>
          <w14:ligatures w14:val="none"/>
        </w:rPr>
        <w:t xml:space="preserve"> </w:t>
      </w:r>
    </w:p>
    <w:p w14:paraId="709AAF45" w14:textId="6EA2ECBF" w:rsidR="00910BF2" w:rsidRPr="008B3462" w:rsidRDefault="00910BF2" w:rsidP="008B3462">
      <w:pPr>
        <w:spacing w:line="264" w:lineRule="auto"/>
        <w:jc w:val="both"/>
        <w:rPr>
          <w:noProof/>
          <w:sz w:val="24"/>
          <w:szCs w:val="24"/>
          <w14:ligatures w14:val="none"/>
        </w:rPr>
      </w:pPr>
      <w:r w:rsidRPr="008B3462">
        <w:rPr>
          <w:sz w:val="24"/>
          <w:szCs w:val="24"/>
        </w:rPr>
        <w:t xml:space="preserve">No entanto, o tempo muito limitado para entregar o projeto no contexto da avaliação prática da unidade curricular de Tecnologias da Internet II, abrigou a equipa de desenvolvimento limitar as funcionalidades da plataforma e entregar o projeto apenas com o objetivo de </w:t>
      </w:r>
      <w:bookmarkStart w:id="3" w:name="_Hlk12730173"/>
      <w:r w:rsidRPr="008B3462">
        <w:rPr>
          <w:sz w:val="24"/>
          <w:szCs w:val="24"/>
        </w:rPr>
        <w:t xml:space="preserve">demonstrar a correta utilização das </w:t>
      </w:r>
      <w:r w:rsidRPr="008B3462">
        <w:rPr>
          <w:noProof/>
          <w:sz w:val="24"/>
          <w:szCs w:val="24"/>
          <w14:ligatures w14:val="none"/>
        </w:rPr>
        <w:t xml:space="preserve">ferramentas, tecnologias e técnicas aprendidas </w:t>
      </w:r>
      <w:r w:rsidRPr="008B3462">
        <w:rPr>
          <w:sz w:val="24"/>
          <w:szCs w:val="24"/>
        </w:rPr>
        <w:t>durante o semestre</w:t>
      </w:r>
      <w:bookmarkEnd w:id="3"/>
      <w:r w:rsidRPr="008B3462">
        <w:rPr>
          <w:noProof/>
          <w:sz w:val="24"/>
          <w:szCs w:val="24"/>
          <w14:ligatures w14:val="none"/>
        </w:rPr>
        <w:t xml:space="preserve">, elaborando uma solução WEB numa abordagem que permita a utilização de um conjunto de funcionalidades interativas de armazenamento e pesquisa de informação numa base de dados. Este projeto WEB está a integrar as tecnologias MySQL, HTML5, CSS, PHP e Javasript. </w:t>
      </w:r>
    </w:p>
    <w:p w14:paraId="7B615810" w14:textId="45E5C692" w:rsidR="00C300B2" w:rsidRPr="008B3462" w:rsidRDefault="00C300B2" w:rsidP="008B3462">
      <w:pPr>
        <w:spacing w:line="264" w:lineRule="auto"/>
        <w:jc w:val="both"/>
        <w:rPr>
          <w:noProof/>
          <w:sz w:val="24"/>
          <w:szCs w:val="24"/>
          <w14:ligatures w14:val="none"/>
        </w:rPr>
      </w:pPr>
      <w:r w:rsidRPr="008B3462">
        <w:rPr>
          <w:noProof/>
          <w:sz w:val="24"/>
          <w:szCs w:val="24"/>
          <w14:ligatures w14:val="none"/>
        </w:rPr>
        <w:t>Independentemente de entrega deste trabalho a nossa equipa fará continuar a desenvolvimento desta plataforma até apresentá-la à AMF e posterior implementação na saite da empresa.</w:t>
      </w:r>
    </w:p>
    <w:p w14:paraId="2F295BB7" w14:textId="0C8C40B0" w:rsidR="006065F7" w:rsidRPr="008B3462" w:rsidRDefault="00D37F4F" w:rsidP="008B3462">
      <w:pPr>
        <w:pStyle w:val="Ttulo2"/>
        <w:spacing w:line="264" w:lineRule="auto"/>
        <w:jc w:val="both"/>
      </w:pPr>
      <w:bookmarkStart w:id="4" w:name="_Toc12739643"/>
      <w:r w:rsidRPr="008B3462">
        <w:t>DESENVOLVIMENTO</w:t>
      </w:r>
      <w:bookmarkEnd w:id="4"/>
    </w:p>
    <w:p w14:paraId="2990EC88" w14:textId="270ED0BC" w:rsidR="00D37F4F" w:rsidRPr="008B3462" w:rsidRDefault="00D37F4F" w:rsidP="008B3462">
      <w:pPr>
        <w:spacing w:line="264" w:lineRule="auto"/>
        <w:jc w:val="both"/>
        <w:rPr>
          <w:noProof/>
          <w:sz w:val="24"/>
          <w:szCs w:val="24"/>
          <w14:ligatures w14:val="none"/>
        </w:rPr>
      </w:pPr>
      <w:r w:rsidRPr="008B3462">
        <w:rPr>
          <w:sz w:val="24"/>
          <w:szCs w:val="24"/>
        </w:rPr>
        <w:t xml:space="preserve">O projeto está desenvolvido em PHP, com utilização da HTML e CSS como </w:t>
      </w:r>
      <w:r w:rsidR="00687820" w:rsidRPr="008B3462">
        <w:rPr>
          <w:sz w:val="24"/>
          <w:szCs w:val="24"/>
        </w:rPr>
        <w:t>o layout</w:t>
      </w:r>
      <w:r w:rsidRPr="008B3462">
        <w:rPr>
          <w:sz w:val="24"/>
          <w:szCs w:val="24"/>
        </w:rPr>
        <w:t xml:space="preserve"> de interfase</w:t>
      </w:r>
      <w:r w:rsidR="00687820" w:rsidRPr="008B3462">
        <w:rPr>
          <w:sz w:val="24"/>
          <w:szCs w:val="24"/>
        </w:rPr>
        <w:t>s</w:t>
      </w:r>
      <w:r w:rsidRPr="008B3462">
        <w:rPr>
          <w:sz w:val="24"/>
          <w:szCs w:val="24"/>
        </w:rPr>
        <w:t xml:space="preserve"> com o utilizador</w:t>
      </w:r>
      <w:r w:rsidR="00687820" w:rsidRPr="008B3462">
        <w:rPr>
          <w:sz w:val="24"/>
          <w:szCs w:val="24"/>
        </w:rPr>
        <w:t xml:space="preserve">, e utilização ocasional do </w:t>
      </w:r>
      <w:r w:rsidR="00687820" w:rsidRPr="008B3462">
        <w:rPr>
          <w:noProof/>
          <w:sz w:val="24"/>
          <w:szCs w:val="24"/>
          <w14:ligatures w14:val="none"/>
        </w:rPr>
        <w:t>Javasript para fazer alguma animaçõa na página</w:t>
      </w:r>
      <w:r w:rsidR="00BB738B" w:rsidRPr="008B3462">
        <w:rPr>
          <w:noProof/>
          <w:sz w:val="24"/>
          <w:szCs w:val="24"/>
          <w14:ligatures w14:val="none"/>
        </w:rPr>
        <w:t>.</w:t>
      </w:r>
      <w:r w:rsidR="008E046F" w:rsidRPr="008B3462">
        <w:rPr>
          <w:noProof/>
          <w:sz w:val="24"/>
          <w:szCs w:val="24"/>
          <w14:ligatures w14:val="none"/>
        </w:rPr>
        <w:t xml:space="preserve"> </w:t>
      </w:r>
      <w:r w:rsidR="00BB738B" w:rsidRPr="008B3462">
        <w:rPr>
          <w:noProof/>
          <w:sz w:val="24"/>
          <w:szCs w:val="24"/>
          <w14:ligatures w14:val="none"/>
        </w:rPr>
        <w:t>Por exemplo barra de pesquisa que esconde todos os elementos da página que não corespondem a pesquisa.</w:t>
      </w:r>
    </w:p>
    <w:p w14:paraId="044C8867" w14:textId="0525D357" w:rsidR="00BB738B" w:rsidRPr="008B3462" w:rsidRDefault="00BB738B" w:rsidP="008B3462">
      <w:pPr>
        <w:spacing w:line="264" w:lineRule="auto"/>
        <w:jc w:val="both"/>
        <w:rPr>
          <w:sz w:val="24"/>
          <w:szCs w:val="24"/>
        </w:rPr>
      </w:pPr>
      <w:r w:rsidRPr="008B3462">
        <w:rPr>
          <w:noProof/>
          <w:sz w:val="24"/>
          <w:szCs w:val="24"/>
          <w14:ligatures w14:val="none"/>
        </w:rPr>
        <w:drawing>
          <wp:inline distT="0" distB="0" distL="0" distR="0" wp14:anchorId="17295566" wp14:editId="58931F75">
            <wp:extent cx="6052820" cy="2148840"/>
            <wp:effectExtent l="0" t="0" r="508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760" b="17214"/>
                    <a:stretch/>
                  </pic:blipFill>
                  <pic:spPr bwMode="auto">
                    <a:xfrm>
                      <a:off x="0" y="0"/>
                      <a:ext cx="6076285" cy="2157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36F80" w14:textId="1DAA5C77" w:rsidR="00425304" w:rsidRDefault="005F6AB5" w:rsidP="008B3462">
      <w:pPr>
        <w:spacing w:line="264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base de dados foi implementada em </w:t>
      </w:r>
      <w:proofErr w:type="spellStart"/>
      <w:r>
        <w:rPr>
          <w:sz w:val="24"/>
          <w:szCs w:val="24"/>
        </w:rPr>
        <w:t>pgAdmin</w:t>
      </w:r>
      <w:proofErr w:type="spellEnd"/>
      <w:r>
        <w:rPr>
          <w:sz w:val="24"/>
          <w:szCs w:val="24"/>
        </w:rPr>
        <w:t xml:space="preserve"> 4 (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>).</w:t>
      </w:r>
    </w:p>
    <w:p w14:paraId="4DFAEB50" w14:textId="2BAA0066" w:rsidR="00425304" w:rsidRDefault="008B3462" w:rsidP="008B3462">
      <w:pPr>
        <w:spacing w:line="264" w:lineRule="auto"/>
        <w:jc w:val="both"/>
        <w:rPr>
          <w:sz w:val="24"/>
          <w:szCs w:val="24"/>
        </w:rPr>
      </w:pPr>
      <w:r w:rsidRPr="008B3462">
        <w:rPr>
          <w:sz w:val="24"/>
          <w:szCs w:val="24"/>
        </w:rPr>
        <w:t xml:space="preserve">Uma vez que o PHP é </w:t>
      </w:r>
      <w:r w:rsidR="005F6AB5" w:rsidRPr="008B3462">
        <w:rPr>
          <w:sz w:val="24"/>
          <w:szCs w:val="24"/>
        </w:rPr>
        <w:t>uma linguagem</w:t>
      </w:r>
      <w:r w:rsidRPr="008B3462">
        <w:rPr>
          <w:sz w:val="24"/>
          <w:szCs w:val="24"/>
        </w:rPr>
        <w:t xml:space="preserve"> orientad</w:t>
      </w:r>
      <w:r w:rsidR="00BC25B8">
        <w:rPr>
          <w:sz w:val="24"/>
          <w:szCs w:val="24"/>
        </w:rPr>
        <w:t>a</w:t>
      </w:r>
      <w:r w:rsidRPr="008B3462">
        <w:rPr>
          <w:sz w:val="24"/>
          <w:szCs w:val="24"/>
        </w:rPr>
        <w:t xml:space="preserve"> </w:t>
      </w:r>
      <w:r w:rsidR="005F6AB5" w:rsidRPr="008B3462">
        <w:rPr>
          <w:sz w:val="24"/>
          <w:szCs w:val="24"/>
        </w:rPr>
        <w:t>a objetos</w:t>
      </w:r>
      <w:r w:rsidRPr="008B3462">
        <w:rPr>
          <w:sz w:val="24"/>
          <w:szCs w:val="24"/>
        </w:rPr>
        <w:t xml:space="preserve">, o nosso </w:t>
      </w:r>
      <w:r w:rsidR="005F6AB5">
        <w:rPr>
          <w:sz w:val="24"/>
          <w:szCs w:val="24"/>
        </w:rPr>
        <w:t xml:space="preserve">projeto desenvolvido do acordo com </w:t>
      </w:r>
      <w:r w:rsidR="00425304">
        <w:rPr>
          <w:sz w:val="24"/>
          <w:szCs w:val="24"/>
        </w:rPr>
        <w:t>esse paradigma</w:t>
      </w:r>
      <w:r w:rsidR="005F6AB5">
        <w:rPr>
          <w:sz w:val="24"/>
          <w:szCs w:val="24"/>
        </w:rPr>
        <w:t xml:space="preserve"> de programação. Este traz </w:t>
      </w:r>
      <w:r w:rsidR="00425304">
        <w:rPr>
          <w:sz w:val="24"/>
          <w:szCs w:val="24"/>
        </w:rPr>
        <w:t>vária vantagem</w:t>
      </w:r>
      <w:r w:rsidR="005F6AB5">
        <w:rPr>
          <w:sz w:val="24"/>
          <w:szCs w:val="24"/>
        </w:rPr>
        <w:t xml:space="preserve"> na desenvolvimento e manutenção da plataforma, entre quais são:</w:t>
      </w:r>
    </w:p>
    <w:p w14:paraId="181AB871" w14:textId="19587DEA" w:rsidR="005F6AB5" w:rsidRPr="005F6AB5" w:rsidRDefault="005F6AB5" w:rsidP="005F6AB5">
      <w:pPr>
        <w:spacing w:line="264" w:lineRule="auto"/>
        <w:jc w:val="both"/>
        <w:rPr>
          <w:color w:val="B85A22" w:themeColor="accent2" w:themeShade="BF"/>
          <w:sz w:val="24"/>
          <w:szCs w:val="24"/>
          <w:u w:val="single"/>
        </w:rPr>
      </w:pPr>
      <w:r w:rsidRPr="005F6AB5">
        <w:rPr>
          <w:color w:val="B85A22" w:themeColor="accent2" w:themeShade="BF"/>
          <w:sz w:val="24"/>
          <w:szCs w:val="24"/>
          <w:u w:val="single"/>
        </w:rPr>
        <w:t xml:space="preserve">Divisão das tarefas </w:t>
      </w:r>
    </w:p>
    <w:p w14:paraId="203D89F9" w14:textId="7ACA7765" w:rsidR="005F6AB5" w:rsidRDefault="005F6AB5" w:rsidP="008B3462">
      <w:pPr>
        <w:spacing w:line="264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desenvolvimento desta plataforma tralharam duas pessoas em simultâneo. A maneira mais fácil, e tomando em conta que cada aluno tem que </w:t>
      </w:r>
      <w:r w:rsidR="00425304" w:rsidRPr="00425304">
        <w:rPr>
          <w:sz w:val="24"/>
          <w:szCs w:val="24"/>
        </w:rPr>
        <w:t>demonstrar a correta utilização das ferramentas, tecnologias e técnicas aprendidas durante o semestre</w:t>
      </w:r>
      <w:r w:rsidR="00425304">
        <w:rPr>
          <w:sz w:val="24"/>
          <w:szCs w:val="24"/>
        </w:rPr>
        <w:t xml:space="preserve">, o desenvolvimento de plataforma foi dividida por classes. </w:t>
      </w:r>
    </w:p>
    <w:p w14:paraId="33EF4A31" w14:textId="418CB003" w:rsidR="00425304" w:rsidRDefault="00425304" w:rsidP="008B3462">
      <w:pPr>
        <w:spacing w:line="264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Assim o Pedro Soares assumiu a responsabilidade em desenvolvimento de classes Cliente e Utilizador e a respetivas funcionalidades, tais como criar, alterar e eliminar um utilizador e um cliente. </w:t>
      </w:r>
      <w:r w:rsidRPr="00425304">
        <w:rPr>
          <w:sz w:val="24"/>
          <w:szCs w:val="24"/>
        </w:rPr>
        <w:t>Consequentemente</w:t>
      </w:r>
      <w:r>
        <w:rPr>
          <w:sz w:val="24"/>
          <w:szCs w:val="24"/>
        </w:rPr>
        <w:t xml:space="preserve"> o Pedro foi desenvolver as </w:t>
      </w:r>
      <w:r w:rsidR="006B5913">
        <w:rPr>
          <w:sz w:val="24"/>
          <w:szCs w:val="24"/>
        </w:rPr>
        <w:t>funcionalidades em abrir e fechar a sessão.</w:t>
      </w:r>
    </w:p>
    <w:p w14:paraId="0A9CAD5D" w14:textId="617EE85D" w:rsidR="006B5913" w:rsidRDefault="006B5913" w:rsidP="008B3462">
      <w:pPr>
        <w:spacing w:line="264" w:lineRule="auto"/>
        <w:jc w:val="both"/>
        <w:rPr>
          <w:sz w:val="24"/>
          <w:szCs w:val="24"/>
        </w:rPr>
      </w:pPr>
      <w:r>
        <w:rPr>
          <w:sz w:val="24"/>
          <w:szCs w:val="24"/>
        </w:rPr>
        <w:t>E</w:t>
      </w:r>
      <w:r w:rsidRPr="006B5913">
        <w:rPr>
          <w:sz w:val="24"/>
          <w:szCs w:val="24"/>
        </w:rPr>
        <w:t>nquanto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Sergii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Shtachenko</w:t>
      </w:r>
      <w:proofErr w:type="spellEnd"/>
      <w:r>
        <w:rPr>
          <w:sz w:val="24"/>
          <w:szCs w:val="24"/>
        </w:rPr>
        <w:t xml:space="preserve"> assumiu a responsabilidade em desenvolvimento de classes Encomenda, Produto e uma subclasse </w:t>
      </w:r>
      <w:proofErr w:type="spellStart"/>
      <w:r>
        <w:rPr>
          <w:sz w:val="24"/>
          <w:szCs w:val="24"/>
        </w:rPr>
        <w:t>PrdTamanho</w:t>
      </w:r>
      <w:proofErr w:type="spellEnd"/>
      <w:r>
        <w:rPr>
          <w:sz w:val="24"/>
          <w:szCs w:val="24"/>
        </w:rPr>
        <w:t>, e toda a funcionalidade relacionada.</w:t>
      </w:r>
    </w:p>
    <w:p w14:paraId="6FD82B3C" w14:textId="67724603" w:rsidR="004B1A33" w:rsidRDefault="004B1A33" w:rsidP="008B3462">
      <w:pPr>
        <w:spacing w:line="264" w:lineRule="auto"/>
        <w:jc w:val="both"/>
        <w:rPr>
          <w:sz w:val="24"/>
          <w:szCs w:val="24"/>
        </w:rPr>
      </w:pPr>
      <w:r w:rsidRPr="004B1A33">
        <w:rPr>
          <w:color w:val="B85A22" w:themeColor="accent2" w:themeShade="BF"/>
          <w:sz w:val="24"/>
          <w:szCs w:val="24"/>
          <w:u w:val="single"/>
        </w:rPr>
        <w:t>Escalabilidade</w:t>
      </w:r>
    </w:p>
    <w:p w14:paraId="1B720CC4" w14:textId="61ADC03E" w:rsidR="006B5913" w:rsidRDefault="00FD625D" w:rsidP="008B3462">
      <w:pPr>
        <w:spacing w:line="264" w:lineRule="auto"/>
        <w:jc w:val="both"/>
        <w:rPr>
          <w:sz w:val="24"/>
          <w:szCs w:val="24"/>
        </w:rPr>
      </w:pPr>
      <w:r>
        <w:rPr>
          <w:sz w:val="24"/>
          <w:szCs w:val="24"/>
        </w:rPr>
        <w:t>Uma plataforma desenvolvida orientada a objetos facilita imenso futura escalabilidade da plataforma. Pois, todos os atributos</w:t>
      </w:r>
      <w:r w:rsidR="00541637">
        <w:rPr>
          <w:sz w:val="24"/>
          <w:szCs w:val="24"/>
        </w:rPr>
        <w:t xml:space="preserve"> e funcionalidades</w:t>
      </w:r>
      <w:r>
        <w:rPr>
          <w:sz w:val="24"/>
          <w:szCs w:val="24"/>
        </w:rPr>
        <w:t xml:space="preserve"> necessários para criação de qual quer nova página já estão desenvolvidas e padronizados.</w:t>
      </w:r>
    </w:p>
    <w:p w14:paraId="0A9B473E" w14:textId="7F6886C3" w:rsidR="00541637" w:rsidRPr="00541637" w:rsidRDefault="00541637" w:rsidP="008B3462">
      <w:pPr>
        <w:spacing w:line="264" w:lineRule="auto"/>
        <w:jc w:val="both"/>
        <w:rPr>
          <w:color w:val="B85A22" w:themeColor="accent2" w:themeShade="BF"/>
          <w:sz w:val="24"/>
          <w:szCs w:val="24"/>
          <w:u w:val="single"/>
        </w:rPr>
      </w:pPr>
      <w:r>
        <w:rPr>
          <w:color w:val="B85A22" w:themeColor="accent2" w:themeShade="BF"/>
          <w:sz w:val="24"/>
          <w:szCs w:val="24"/>
          <w:u w:val="single"/>
        </w:rPr>
        <w:t>P</w:t>
      </w:r>
      <w:r w:rsidRPr="00541637">
        <w:rPr>
          <w:color w:val="B85A22" w:themeColor="accent2" w:themeShade="BF"/>
          <w:sz w:val="24"/>
          <w:szCs w:val="24"/>
          <w:u w:val="single"/>
        </w:rPr>
        <w:t>adroniza</w:t>
      </w:r>
      <w:r>
        <w:rPr>
          <w:color w:val="B85A22" w:themeColor="accent2" w:themeShade="BF"/>
          <w:sz w:val="24"/>
          <w:szCs w:val="24"/>
          <w:u w:val="single"/>
        </w:rPr>
        <w:t>ção</w:t>
      </w:r>
    </w:p>
    <w:p w14:paraId="5FFDF694" w14:textId="444D2F7E" w:rsidR="005F6AB5" w:rsidRDefault="00541637" w:rsidP="008B3462">
      <w:pPr>
        <w:spacing w:line="264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Permite com muita facilidade utilizar informação </w:t>
      </w:r>
      <w:r w:rsidR="00BC25B8">
        <w:rPr>
          <w:sz w:val="24"/>
          <w:szCs w:val="24"/>
        </w:rPr>
        <w:t>das classes</w:t>
      </w:r>
      <w:r>
        <w:rPr>
          <w:sz w:val="24"/>
          <w:szCs w:val="24"/>
        </w:rPr>
        <w:t xml:space="preserve"> noutra página, reutilização de funções e métodos associados</w:t>
      </w:r>
      <w:r w:rsidR="00BC25B8">
        <w:rPr>
          <w:sz w:val="24"/>
          <w:szCs w:val="24"/>
        </w:rPr>
        <w:t>, que facilita o futuro desenvolvimento. Fácil de perceber o código para uma pessoa nova no projeto.</w:t>
      </w:r>
    </w:p>
    <w:p w14:paraId="137B1F7F" w14:textId="5FAB148F" w:rsidR="005F6AB5" w:rsidRPr="00BC25B8" w:rsidRDefault="00BC25B8" w:rsidP="008B3462">
      <w:pPr>
        <w:spacing w:line="264" w:lineRule="auto"/>
        <w:jc w:val="both"/>
        <w:rPr>
          <w:color w:val="B85A22" w:themeColor="accent2" w:themeShade="BF"/>
          <w:sz w:val="24"/>
          <w:szCs w:val="24"/>
          <w:u w:val="single"/>
        </w:rPr>
      </w:pPr>
      <w:r w:rsidRPr="00BC25B8">
        <w:rPr>
          <w:color w:val="B85A22" w:themeColor="accent2" w:themeShade="BF"/>
          <w:sz w:val="24"/>
          <w:szCs w:val="24"/>
          <w:u w:val="single"/>
        </w:rPr>
        <w:t>Segurança</w:t>
      </w:r>
    </w:p>
    <w:p w14:paraId="41271B21" w14:textId="31A4AC20" w:rsidR="00BC25B8" w:rsidRDefault="00BC25B8" w:rsidP="008B3462">
      <w:pPr>
        <w:spacing w:line="264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pesar de o método POST é menos visível do que método GET, mesmo assim outros pessoas podem aceder a esses dados. Por isso para garantir a segurança e privacidade temos que minimizar a passagem da informação de uma página para outra. Com programação orientada a objetos </w:t>
      </w:r>
      <w:r w:rsidR="00DE7F59">
        <w:rPr>
          <w:sz w:val="24"/>
          <w:szCs w:val="24"/>
        </w:rPr>
        <w:t xml:space="preserve">basta enviar um </w:t>
      </w:r>
      <w:proofErr w:type="spellStart"/>
      <w:r w:rsidR="00DE7F59">
        <w:rPr>
          <w:sz w:val="24"/>
          <w:szCs w:val="24"/>
        </w:rPr>
        <w:t>guid</w:t>
      </w:r>
      <w:proofErr w:type="spellEnd"/>
      <w:r w:rsidR="00DE7F59">
        <w:rPr>
          <w:sz w:val="24"/>
          <w:szCs w:val="24"/>
        </w:rPr>
        <w:t xml:space="preserve"> do nosso objeto guardado na base de dados para reconstrui-lo de novo na outra página.</w:t>
      </w:r>
    </w:p>
    <w:p w14:paraId="36FE0001" w14:textId="09AB2804" w:rsidR="004E4833" w:rsidRPr="008B3462" w:rsidRDefault="007D51CE" w:rsidP="008B3462">
      <w:pPr>
        <w:spacing w:line="264" w:lineRule="auto"/>
        <w:jc w:val="both"/>
        <w:rPr>
          <w:sz w:val="24"/>
          <w:szCs w:val="24"/>
        </w:rPr>
      </w:pPr>
      <w:r w:rsidRPr="007D51CE">
        <w:rPr>
          <w:i/>
          <w:iCs/>
          <w:sz w:val="24"/>
          <w:szCs w:val="24"/>
        </w:rPr>
        <w:t>Uma das principais desvantagens</w:t>
      </w:r>
      <w:r w:rsidR="00DE7F59" w:rsidRPr="007D51CE">
        <w:rPr>
          <w:i/>
          <w:iCs/>
          <w:sz w:val="24"/>
          <w:szCs w:val="24"/>
        </w:rPr>
        <w:t xml:space="preserve"> </w:t>
      </w:r>
      <w:r w:rsidRPr="007D51CE">
        <w:rPr>
          <w:i/>
          <w:iCs/>
          <w:sz w:val="24"/>
          <w:szCs w:val="24"/>
        </w:rPr>
        <w:t>deste paradigma</w:t>
      </w:r>
      <w:r w:rsidR="00DE7F59" w:rsidRPr="007D51CE">
        <w:rPr>
          <w:i/>
          <w:iCs/>
          <w:sz w:val="24"/>
          <w:szCs w:val="24"/>
        </w:rPr>
        <w:t xml:space="preserve"> de programação é a complexidade em faze de modela</w:t>
      </w:r>
      <w:r w:rsidRPr="007D51CE">
        <w:rPr>
          <w:i/>
          <w:iCs/>
          <w:sz w:val="24"/>
          <w:szCs w:val="24"/>
        </w:rPr>
        <w:t>ção</w:t>
      </w:r>
      <w:r w:rsidR="00DE7F59" w:rsidRPr="007D51CE">
        <w:rPr>
          <w:i/>
          <w:iCs/>
          <w:sz w:val="24"/>
          <w:szCs w:val="24"/>
        </w:rPr>
        <w:t xml:space="preserve"> da arquitetura e desenvolvimento das classes e métodos. Ganhamos muita facilidade </w:t>
      </w:r>
      <w:proofErr w:type="gramStart"/>
      <w:r w:rsidR="00DE7F59" w:rsidRPr="007D51CE">
        <w:rPr>
          <w:i/>
          <w:iCs/>
          <w:sz w:val="24"/>
          <w:szCs w:val="24"/>
        </w:rPr>
        <w:t>futura</w:t>
      </w:r>
      <w:proofErr w:type="gramEnd"/>
      <w:r w:rsidR="00DE7F59" w:rsidRPr="007D51CE">
        <w:rPr>
          <w:i/>
          <w:iCs/>
          <w:sz w:val="24"/>
          <w:szCs w:val="24"/>
        </w:rPr>
        <w:t xml:space="preserve"> mas </w:t>
      </w:r>
      <w:r w:rsidRPr="007D51CE">
        <w:rPr>
          <w:i/>
          <w:iCs/>
          <w:sz w:val="24"/>
          <w:szCs w:val="24"/>
        </w:rPr>
        <w:t>perdemos muito tempo na faze inicial</w:t>
      </w:r>
      <w:r w:rsidR="00941F89" w:rsidRPr="008B3462">
        <w:rPr>
          <w:sz w:val="24"/>
          <w:szCs w:val="24"/>
        </w:rPr>
        <w:t xml:space="preserve">. </w:t>
      </w:r>
    </w:p>
    <w:p w14:paraId="4952EEE5" w14:textId="6B9165BF" w:rsidR="004E4833" w:rsidRPr="008B3462" w:rsidRDefault="00B30F06" w:rsidP="008B3462">
      <w:pPr>
        <w:pStyle w:val="Ttulo2"/>
        <w:spacing w:line="264" w:lineRule="auto"/>
        <w:jc w:val="both"/>
      </w:pPr>
      <w:bookmarkStart w:id="5" w:name="_Toc12739644"/>
      <w:r>
        <w:t>ESTRUTURA DA PLATAFORMA</w:t>
      </w:r>
      <w:bookmarkEnd w:id="5"/>
    </w:p>
    <w:p w14:paraId="498ABF14" w14:textId="77FD18C4" w:rsidR="00A1168A" w:rsidRDefault="00106EF9" w:rsidP="008B3462">
      <w:pPr>
        <w:spacing w:line="264" w:lineRule="auto"/>
        <w:jc w:val="both"/>
        <w:rPr>
          <w:sz w:val="24"/>
          <w:szCs w:val="24"/>
        </w:rPr>
      </w:pPr>
      <w:bookmarkStart w:id="6" w:name="_Toc11626755"/>
      <w:r w:rsidRPr="008B3462">
        <w:rPr>
          <w:sz w:val="24"/>
          <w:szCs w:val="24"/>
        </w:rPr>
        <w:t>Todos os documentos estão devidamente organizados em pastas consoante a sua utilidade, ou seja, as pastas</w:t>
      </w:r>
      <w:r w:rsidR="00A1168A">
        <w:rPr>
          <w:sz w:val="24"/>
          <w:szCs w:val="24"/>
        </w:rPr>
        <w:t>. Assim:</w:t>
      </w:r>
    </w:p>
    <w:p w14:paraId="76A878BD" w14:textId="5782FC6D" w:rsidR="00A1168A" w:rsidRDefault="005B3278" w:rsidP="00A1168A">
      <w:pPr>
        <w:pStyle w:val="PargrafodaLista"/>
        <w:numPr>
          <w:ilvl w:val="0"/>
          <w:numId w:val="24"/>
        </w:numPr>
        <w:spacing w:line="264" w:lineRule="auto"/>
        <w:ind w:left="3686"/>
        <w:jc w:val="both"/>
        <w:rPr>
          <w:sz w:val="24"/>
          <w:szCs w:val="24"/>
        </w:rPr>
      </w:pPr>
      <w:r>
        <w:rPr>
          <w:noProof/>
          <w14:ligatures w14:val="none"/>
        </w:rPr>
        <w:drawing>
          <wp:anchor distT="0" distB="0" distL="114300" distR="114300" simplePos="0" relativeHeight="251659264" behindDoc="0" locked="0" layoutInCell="1" allowOverlap="1" wp14:anchorId="6A3A5026" wp14:editId="13112CF1">
            <wp:simplePos x="0" y="0"/>
            <wp:positionH relativeFrom="column">
              <wp:posOffset>-53340</wp:posOffset>
            </wp:positionH>
            <wp:positionV relativeFrom="paragraph">
              <wp:posOffset>104775</wp:posOffset>
            </wp:positionV>
            <wp:extent cx="2011045" cy="1943100"/>
            <wp:effectExtent l="0" t="0" r="8255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04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168A">
        <w:rPr>
          <w:sz w:val="24"/>
          <w:szCs w:val="24"/>
        </w:rPr>
        <w:t>Pasta “</w:t>
      </w:r>
      <w:proofErr w:type="spellStart"/>
      <w:r w:rsidR="00A1168A">
        <w:rPr>
          <w:sz w:val="24"/>
          <w:szCs w:val="24"/>
        </w:rPr>
        <w:t>cofig</w:t>
      </w:r>
      <w:proofErr w:type="spellEnd"/>
      <w:r w:rsidR="00A1168A">
        <w:rPr>
          <w:sz w:val="24"/>
          <w:szCs w:val="24"/>
        </w:rPr>
        <w:t xml:space="preserve">” é utilizada para </w:t>
      </w:r>
      <w:r>
        <w:rPr>
          <w:sz w:val="24"/>
          <w:szCs w:val="24"/>
        </w:rPr>
        <w:t>guardar a pasta com</w:t>
      </w:r>
      <w:r w:rsidR="00A1168A">
        <w:rPr>
          <w:sz w:val="24"/>
          <w:szCs w:val="24"/>
        </w:rPr>
        <w:t xml:space="preserve"> sessão e endereço de acesso ao base de dados</w:t>
      </w:r>
      <w:r>
        <w:rPr>
          <w:sz w:val="24"/>
          <w:szCs w:val="24"/>
        </w:rPr>
        <w:t>.</w:t>
      </w:r>
    </w:p>
    <w:p w14:paraId="7D2F21F0" w14:textId="75BAFBC9" w:rsidR="00A1168A" w:rsidRDefault="00A1168A" w:rsidP="00A1168A">
      <w:pPr>
        <w:pStyle w:val="PargrafodaLista"/>
        <w:numPr>
          <w:ilvl w:val="0"/>
          <w:numId w:val="24"/>
        </w:numPr>
        <w:spacing w:line="264" w:lineRule="auto"/>
        <w:ind w:left="3686"/>
        <w:jc w:val="both"/>
        <w:rPr>
          <w:sz w:val="24"/>
          <w:szCs w:val="24"/>
        </w:rPr>
      </w:pPr>
      <w:r>
        <w:rPr>
          <w:sz w:val="24"/>
          <w:szCs w:val="24"/>
        </w:rPr>
        <w:t>Pasta “</w:t>
      </w:r>
      <w:proofErr w:type="spellStart"/>
      <w:r>
        <w:rPr>
          <w:sz w:val="24"/>
          <w:szCs w:val="24"/>
        </w:rPr>
        <w:t>models</w:t>
      </w:r>
      <w:proofErr w:type="spellEnd"/>
      <w:r>
        <w:rPr>
          <w:sz w:val="24"/>
          <w:szCs w:val="24"/>
        </w:rPr>
        <w:t xml:space="preserve">” é utilizada para guardar as classes. Optamos por definir os classe leves que levam apenas os seus atributos e os respetivos </w:t>
      </w:r>
      <w:proofErr w:type="spellStart"/>
      <w:r>
        <w:rPr>
          <w:sz w:val="24"/>
          <w:szCs w:val="24"/>
        </w:rPr>
        <w:t>Geters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Seters</w:t>
      </w:r>
      <w:proofErr w:type="spellEnd"/>
      <w:r w:rsidR="005B3278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5B3278">
        <w:rPr>
          <w:sz w:val="24"/>
          <w:szCs w:val="24"/>
        </w:rPr>
        <w:t>O</w:t>
      </w:r>
      <w:r>
        <w:rPr>
          <w:sz w:val="24"/>
          <w:szCs w:val="24"/>
        </w:rPr>
        <w:t xml:space="preserve">casionalmente as funções privadas para atuar com esses atributos, por exemplo gerar um </w:t>
      </w:r>
      <w:proofErr w:type="spellStart"/>
      <w:r>
        <w:rPr>
          <w:sz w:val="24"/>
          <w:szCs w:val="24"/>
        </w:rPr>
        <w:t>guid</w:t>
      </w:r>
      <w:proofErr w:type="spellEnd"/>
      <w:r>
        <w:rPr>
          <w:sz w:val="24"/>
          <w:szCs w:val="24"/>
        </w:rPr>
        <w:t xml:space="preserve"> (v4) ou calcular total quantidade na lista dos produtos. </w:t>
      </w:r>
      <w:r w:rsidR="005B3278">
        <w:rPr>
          <w:sz w:val="24"/>
          <w:szCs w:val="24"/>
        </w:rPr>
        <w:t xml:space="preserve"> Essa abordagem permite uma utilização de múltiplos objetos numa página sem gastar a memória dos computadores e faz funcional a </w:t>
      </w:r>
      <w:proofErr w:type="gramStart"/>
      <w:r w:rsidR="005B3278">
        <w:rPr>
          <w:sz w:val="24"/>
          <w:szCs w:val="24"/>
        </w:rPr>
        <w:t>plataforma mais rápido</w:t>
      </w:r>
      <w:proofErr w:type="gramEnd"/>
      <w:r w:rsidR="005B3278">
        <w:rPr>
          <w:sz w:val="24"/>
          <w:szCs w:val="24"/>
        </w:rPr>
        <w:t>.</w:t>
      </w:r>
    </w:p>
    <w:p w14:paraId="1DF1FCFC" w14:textId="6E1DF8E7" w:rsidR="00A1168A" w:rsidRDefault="005B3278" w:rsidP="005B3278">
      <w:pPr>
        <w:pStyle w:val="PargrafodaLista"/>
        <w:numPr>
          <w:ilvl w:val="0"/>
          <w:numId w:val="24"/>
        </w:numPr>
        <w:spacing w:line="264" w:lineRule="auto"/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>Já na pasta “</w:t>
      </w:r>
      <w:proofErr w:type="spellStart"/>
      <w:r>
        <w:rPr>
          <w:sz w:val="24"/>
          <w:szCs w:val="24"/>
        </w:rPr>
        <w:t>database</w:t>
      </w:r>
      <w:proofErr w:type="spellEnd"/>
      <w:r>
        <w:rPr>
          <w:sz w:val="24"/>
          <w:szCs w:val="24"/>
        </w:rPr>
        <w:t>” nos guardamos todos os métodos das nossas classes para atuar com base dados, tais como inserir, ler, atualizar e eliminar em várias formas consoante a nossa necessidade.</w:t>
      </w:r>
    </w:p>
    <w:p w14:paraId="0EE29947" w14:textId="29B8899D" w:rsidR="005B3278" w:rsidRDefault="005B3278" w:rsidP="005B3278">
      <w:pPr>
        <w:pStyle w:val="PargrafodaLista"/>
        <w:numPr>
          <w:ilvl w:val="0"/>
          <w:numId w:val="24"/>
        </w:numPr>
        <w:spacing w:line="264" w:lineRule="auto"/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>As pastas “</w:t>
      </w:r>
      <w:proofErr w:type="spellStart"/>
      <w:r>
        <w:rPr>
          <w:sz w:val="24"/>
          <w:szCs w:val="24"/>
        </w:rPr>
        <w:t>css</w:t>
      </w:r>
      <w:proofErr w:type="spellEnd"/>
      <w:r>
        <w:rPr>
          <w:sz w:val="24"/>
          <w:szCs w:val="24"/>
        </w:rPr>
        <w:t>” e “</w:t>
      </w:r>
      <w:proofErr w:type="spellStart"/>
      <w:r>
        <w:rPr>
          <w:sz w:val="24"/>
          <w:szCs w:val="24"/>
        </w:rPr>
        <w:t>js</w:t>
      </w:r>
      <w:proofErr w:type="spellEnd"/>
      <w:r>
        <w:rPr>
          <w:sz w:val="24"/>
          <w:szCs w:val="24"/>
        </w:rPr>
        <w:t xml:space="preserve">” são para guardar os respetivos ficheiros de configurações da apresentação </w:t>
      </w:r>
      <w:proofErr w:type="gramStart"/>
      <w:r>
        <w:rPr>
          <w:sz w:val="24"/>
          <w:szCs w:val="24"/>
        </w:rPr>
        <w:t>das página</w:t>
      </w:r>
      <w:proofErr w:type="gram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templates</w:t>
      </w:r>
      <w:proofErr w:type="spellEnd"/>
      <w:r>
        <w:rPr>
          <w:sz w:val="24"/>
          <w:szCs w:val="24"/>
        </w:rPr>
        <w:t>) e/ou fazer animação e verificação.</w:t>
      </w:r>
    </w:p>
    <w:p w14:paraId="27840BCD" w14:textId="3E49D14E" w:rsidR="005B3278" w:rsidRPr="00A1168A" w:rsidRDefault="005B3278" w:rsidP="005B3278">
      <w:pPr>
        <w:pStyle w:val="PargrafodaLista"/>
        <w:numPr>
          <w:ilvl w:val="0"/>
          <w:numId w:val="24"/>
        </w:numPr>
        <w:spacing w:line="264" w:lineRule="auto"/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A pasta “</w:t>
      </w:r>
      <w:proofErr w:type="spellStart"/>
      <w:r>
        <w:rPr>
          <w:sz w:val="24"/>
          <w:szCs w:val="24"/>
        </w:rPr>
        <w:t>templates</w:t>
      </w:r>
      <w:proofErr w:type="spellEnd"/>
      <w:r>
        <w:rPr>
          <w:sz w:val="24"/>
          <w:szCs w:val="24"/>
        </w:rPr>
        <w:t xml:space="preserve">” </w:t>
      </w:r>
      <w:r w:rsidR="0000081B">
        <w:rPr>
          <w:sz w:val="24"/>
          <w:szCs w:val="24"/>
        </w:rPr>
        <w:t xml:space="preserve">leva todas </w:t>
      </w:r>
      <w:r w:rsidR="0000081B" w:rsidRPr="0000081B">
        <w:rPr>
          <w:sz w:val="24"/>
          <w:szCs w:val="24"/>
        </w:rPr>
        <w:t>layout</w:t>
      </w:r>
      <w:r w:rsidR="0000081B">
        <w:rPr>
          <w:sz w:val="24"/>
          <w:szCs w:val="24"/>
        </w:rPr>
        <w:t xml:space="preserve">s das </w:t>
      </w:r>
      <w:proofErr w:type="gramStart"/>
      <w:r w:rsidR="0000081B">
        <w:rPr>
          <w:sz w:val="24"/>
          <w:szCs w:val="24"/>
        </w:rPr>
        <w:t>paginas</w:t>
      </w:r>
      <w:proofErr w:type="gramEnd"/>
      <w:r w:rsidR="0000081B">
        <w:rPr>
          <w:sz w:val="24"/>
          <w:szCs w:val="24"/>
        </w:rPr>
        <w:t xml:space="preserve"> em HTML com </w:t>
      </w:r>
      <w:proofErr w:type="spellStart"/>
      <w:r w:rsidR="0000081B">
        <w:rPr>
          <w:sz w:val="24"/>
          <w:szCs w:val="24"/>
        </w:rPr>
        <w:t>php</w:t>
      </w:r>
      <w:proofErr w:type="spellEnd"/>
      <w:r w:rsidR="0000081B">
        <w:rPr>
          <w:sz w:val="24"/>
          <w:szCs w:val="24"/>
        </w:rPr>
        <w:t xml:space="preserve"> </w:t>
      </w:r>
      <w:r w:rsidR="0000081B" w:rsidRPr="0000081B">
        <w:rPr>
          <w:sz w:val="24"/>
          <w:szCs w:val="24"/>
        </w:rPr>
        <w:t>embebido</w:t>
      </w:r>
      <w:r w:rsidR="0000081B">
        <w:rPr>
          <w:sz w:val="24"/>
          <w:szCs w:val="24"/>
        </w:rPr>
        <w:t>.</w:t>
      </w:r>
    </w:p>
    <w:p w14:paraId="4F21E2F3" w14:textId="77777777" w:rsidR="00F804A9" w:rsidRDefault="0000081B" w:rsidP="00F804A9">
      <w:pPr>
        <w:spacing w:line="264" w:lineRule="auto"/>
        <w:jc w:val="both"/>
        <w:rPr>
          <w:sz w:val="24"/>
          <w:szCs w:val="24"/>
        </w:rPr>
      </w:pPr>
      <w:r>
        <w:rPr>
          <w:sz w:val="24"/>
          <w:szCs w:val="24"/>
        </w:rPr>
        <w:t>Desta forma conseguimos reutilizar várias vezes o mesmo código.</w:t>
      </w:r>
    </w:p>
    <w:p w14:paraId="66C79E7E" w14:textId="77777777" w:rsidR="00704B5E" w:rsidRDefault="00F804A9" w:rsidP="008B3462">
      <w:pPr>
        <w:spacing w:line="264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Na base de dados foram criadas respetivas tabelas para cada classe para guardar os seus </w:t>
      </w:r>
      <w:r w:rsidR="00587706">
        <w:rPr>
          <w:sz w:val="24"/>
          <w:szCs w:val="24"/>
        </w:rPr>
        <w:t>atributos</w:t>
      </w:r>
      <w:r>
        <w:rPr>
          <w:sz w:val="24"/>
          <w:szCs w:val="24"/>
        </w:rPr>
        <w:t>.</w:t>
      </w:r>
      <w:r w:rsidR="00587706">
        <w:rPr>
          <w:sz w:val="24"/>
          <w:szCs w:val="24"/>
        </w:rPr>
        <w:t xml:space="preserve"> Tal como do lado da plataforma foi criado uma subclasse “</w:t>
      </w:r>
      <w:proofErr w:type="spellStart"/>
      <w:r w:rsidR="00587706">
        <w:rPr>
          <w:sz w:val="24"/>
          <w:szCs w:val="24"/>
        </w:rPr>
        <w:t>PrdTamanhos</w:t>
      </w:r>
      <w:proofErr w:type="spellEnd"/>
      <w:r w:rsidR="00587706">
        <w:rPr>
          <w:sz w:val="24"/>
          <w:szCs w:val="24"/>
        </w:rPr>
        <w:t>” na base de dados foi criada uma tabela tamanhos para guardar os múltiplos tamanhos num produto numa encomenda.</w:t>
      </w:r>
    </w:p>
    <w:p w14:paraId="2354ED1A" w14:textId="0F4678D3" w:rsidR="00704B5E" w:rsidRDefault="00704B5E" w:rsidP="008B3462">
      <w:pPr>
        <w:spacing w:line="264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Alem de tabelas para classes foram criadas duas tabelas que é fruto de </w:t>
      </w:r>
      <w:proofErr w:type="gramStart"/>
      <w:r>
        <w:rPr>
          <w:sz w:val="24"/>
          <w:szCs w:val="24"/>
        </w:rPr>
        <w:t>um relação</w:t>
      </w:r>
      <w:proofErr w:type="gramEnd"/>
      <w:r>
        <w:rPr>
          <w:sz w:val="24"/>
          <w:szCs w:val="24"/>
        </w:rPr>
        <w:t xml:space="preserve"> muitos para muitos: “</w:t>
      </w:r>
      <w:proofErr w:type="spellStart"/>
      <w:r w:rsidRPr="00704B5E">
        <w:rPr>
          <w:sz w:val="24"/>
          <w:szCs w:val="24"/>
        </w:rPr>
        <w:t>enc_prod</w:t>
      </w:r>
      <w:proofErr w:type="spellEnd"/>
      <w:r>
        <w:rPr>
          <w:sz w:val="24"/>
          <w:szCs w:val="24"/>
        </w:rPr>
        <w:t>” e “</w:t>
      </w:r>
      <w:r w:rsidRPr="00704B5E">
        <w:rPr>
          <w:sz w:val="24"/>
          <w:szCs w:val="24"/>
        </w:rPr>
        <w:t>carrinha</w:t>
      </w:r>
      <w:r>
        <w:rPr>
          <w:sz w:val="24"/>
          <w:szCs w:val="24"/>
        </w:rPr>
        <w:t xml:space="preserve">”. A nossa plataforma é muito </w:t>
      </w:r>
      <w:r w:rsidRPr="00704B5E">
        <w:rPr>
          <w:sz w:val="24"/>
          <w:szCs w:val="24"/>
        </w:rPr>
        <w:t>persistente</w:t>
      </w:r>
      <w:r>
        <w:rPr>
          <w:sz w:val="24"/>
          <w:szCs w:val="24"/>
        </w:rPr>
        <w:t xml:space="preserve"> e não deixa perder os artigos da carinha de compras.</w:t>
      </w:r>
      <w:r w:rsidR="00657AD7">
        <w:rPr>
          <w:sz w:val="24"/>
          <w:szCs w:val="24"/>
        </w:rPr>
        <w:t xml:space="preserve"> Por isso optamos, em vez de guardar a carrinha nos </w:t>
      </w:r>
      <w:proofErr w:type="spellStart"/>
      <w:r w:rsidR="00657AD7" w:rsidRPr="00657AD7">
        <w:rPr>
          <w:sz w:val="24"/>
          <w:szCs w:val="24"/>
        </w:rPr>
        <w:t>cokes</w:t>
      </w:r>
      <w:proofErr w:type="spellEnd"/>
      <w:r w:rsidR="00657AD7">
        <w:rPr>
          <w:sz w:val="24"/>
          <w:szCs w:val="24"/>
        </w:rPr>
        <w:t>, guardamos diretamente na base de dados. Por falta de tempo não evoluímos esta ferramenta poderosa, pois apenas armazenamos lá a informação e eliminamos ao concluir encomenda. Na realidade devemos limitar o tempo de vida de artigos no carrinho, para não acumular o lixo e os artigos eliminados da carrinha desativar para ter estatística das compras não finalizados.</w:t>
      </w:r>
    </w:p>
    <w:p w14:paraId="2E552C43" w14:textId="13183925" w:rsidR="00F804A9" w:rsidRDefault="00F804A9" w:rsidP="008B3462">
      <w:pPr>
        <w:spacing w:line="264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Optamos para gerar um </w:t>
      </w:r>
      <w:proofErr w:type="spellStart"/>
      <w:r>
        <w:rPr>
          <w:sz w:val="24"/>
          <w:szCs w:val="24"/>
        </w:rPr>
        <w:t>guid</w:t>
      </w:r>
      <w:proofErr w:type="spellEnd"/>
      <w:r w:rsidR="00587706">
        <w:rPr>
          <w:sz w:val="24"/>
          <w:szCs w:val="24"/>
        </w:rPr>
        <w:t xml:space="preserve"> (v4) para</w:t>
      </w:r>
      <w:r>
        <w:rPr>
          <w:sz w:val="24"/>
          <w:szCs w:val="24"/>
        </w:rPr>
        <w:t xml:space="preserve"> cada tabela através de extensão “</w:t>
      </w:r>
      <w:proofErr w:type="spellStart"/>
      <w:r w:rsidRPr="00F804A9">
        <w:rPr>
          <w:sz w:val="24"/>
          <w:szCs w:val="24"/>
        </w:rPr>
        <w:t>uuid-ossp</w:t>
      </w:r>
      <w:proofErr w:type="spellEnd"/>
      <w:r>
        <w:rPr>
          <w:sz w:val="24"/>
          <w:szCs w:val="24"/>
        </w:rPr>
        <w:t>”</w:t>
      </w:r>
      <w:r w:rsidR="00704B5E">
        <w:rPr>
          <w:sz w:val="24"/>
          <w:szCs w:val="24"/>
        </w:rPr>
        <w:t xml:space="preserve"> que nos garante que não será repetir os chaves primários nas tabelas</w:t>
      </w:r>
      <w:r w:rsidR="00587706">
        <w:rPr>
          <w:sz w:val="24"/>
          <w:szCs w:val="24"/>
        </w:rPr>
        <w:t>.</w:t>
      </w:r>
      <w:r w:rsidR="00704B5E">
        <w:rPr>
          <w:sz w:val="24"/>
          <w:szCs w:val="24"/>
        </w:rPr>
        <w:t xml:space="preserve"> Esto é muito útil, por exemplo quando estamos a guardar uma encomenda. Assim ao guardar encomenda conseguimos gerar o </w:t>
      </w:r>
      <w:proofErr w:type="spellStart"/>
      <w:r w:rsidR="00704B5E">
        <w:rPr>
          <w:sz w:val="24"/>
          <w:szCs w:val="24"/>
        </w:rPr>
        <w:t>guid</w:t>
      </w:r>
      <w:proofErr w:type="spellEnd"/>
      <w:r w:rsidR="00704B5E">
        <w:rPr>
          <w:sz w:val="24"/>
          <w:szCs w:val="24"/>
        </w:rPr>
        <w:t xml:space="preserve"> ainda do lado da plataforma e guardar os dados na tabela da encomenda e utilizar </w:t>
      </w:r>
      <w:proofErr w:type="spellStart"/>
      <w:r w:rsidR="00704B5E">
        <w:rPr>
          <w:sz w:val="24"/>
          <w:szCs w:val="24"/>
        </w:rPr>
        <w:t>guid</w:t>
      </w:r>
      <w:proofErr w:type="spellEnd"/>
      <w:r w:rsidR="00704B5E">
        <w:rPr>
          <w:sz w:val="24"/>
          <w:szCs w:val="24"/>
        </w:rPr>
        <w:t xml:space="preserve"> desta encomenda para guardar na tabela “</w:t>
      </w:r>
      <w:proofErr w:type="spellStart"/>
      <w:r w:rsidR="00704B5E" w:rsidRPr="00704B5E">
        <w:rPr>
          <w:sz w:val="24"/>
          <w:szCs w:val="24"/>
        </w:rPr>
        <w:t>enc_prod</w:t>
      </w:r>
      <w:proofErr w:type="spellEnd"/>
      <w:r w:rsidR="00704B5E">
        <w:rPr>
          <w:sz w:val="24"/>
          <w:szCs w:val="24"/>
        </w:rPr>
        <w:t>”.</w:t>
      </w:r>
      <w:r w:rsidR="00587706">
        <w:rPr>
          <w:sz w:val="24"/>
          <w:szCs w:val="24"/>
        </w:rPr>
        <w:t xml:space="preserve"> </w:t>
      </w:r>
    </w:p>
    <w:p w14:paraId="66EA7EF3" w14:textId="645C2A19" w:rsidR="00F804A9" w:rsidRPr="008B3462" w:rsidRDefault="00F804A9" w:rsidP="00F804A9">
      <w:pPr>
        <w:pStyle w:val="Ttulo2"/>
        <w:spacing w:line="264" w:lineRule="auto"/>
        <w:jc w:val="both"/>
      </w:pPr>
      <w:bookmarkStart w:id="7" w:name="_Toc12739645"/>
      <w:r>
        <w:t>DIFICULDADES EM DESENVOLVIMENTO</w:t>
      </w:r>
      <w:bookmarkEnd w:id="7"/>
    </w:p>
    <w:bookmarkEnd w:id="6"/>
    <w:p w14:paraId="1149EADC" w14:textId="48B0C2BF" w:rsidR="00461C60" w:rsidRDefault="00F804A9" w:rsidP="00F804A9">
      <w:pPr>
        <w:spacing w:line="264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Uma das maiores dificuldades em desenvolvimento deste projeto foi a troca de informação entre </w:t>
      </w:r>
      <w:r w:rsidR="0046189F">
        <w:rPr>
          <w:sz w:val="24"/>
          <w:szCs w:val="24"/>
        </w:rPr>
        <w:t xml:space="preserve">as páginas. Durante a primeira faz tentamos passar um objeto inteiro pelo método POST usando </w:t>
      </w:r>
      <w:proofErr w:type="spellStart"/>
      <w:r w:rsidR="0046189F" w:rsidRPr="0046189F">
        <w:rPr>
          <w:sz w:val="24"/>
          <w:szCs w:val="24"/>
        </w:rPr>
        <w:t>json_</w:t>
      </w:r>
      <w:proofErr w:type="gramStart"/>
      <w:r w:rsidR="0046189F" w:rsidRPr="0046189F">
        <w:rPr>
          <w:sz w:val="24"/>
          <w:szCs w:val="24"/>
        </w:rPr>
        <w:t>encode</w:t>
      </w:r>
      <w:proofErr w:type="spellEnd"/>
      <w:r w:rsidR="0046189F">
        <w:rPr>
          <w:sz w:val="24"/>
          <w:szCs w:val="24"/>
        </w:rPr>
        <w:t>(</w:t>
      </w:r>
      <w:proofErr w:type="gramEnd"/>
      <w:r w:rsidR="0046189F">
        <w:rPr>
          <w:sz w:val="24"/>
          <w:szCs w:val="24"/>
        </w:rPr>
        <w:t xml:space="preserve">) para diminuir o numero de consultas ao base de dados. Mas devida a </w:t>
      </w:r>
      <w:proofErr w:type="gramStart"/>
      <w:r w:rsidR="0046189F">
        <w:rPr>
          <w:sz w:val="24"/>
          <w:szCs w:val="24"/>
        </w:rPr>
        <w:t>um grande dimensão</w:t>
      </w:r>
      <w:proofErr w:type="gramEnd"/>
      <w:r w:rsidR="0046189F">
        <w:rPr>
          <w:sz w:val="24"/>
          <w:szCs w:val="24"/>
        </w:rPr>
        <w:t xml:space="preserve"> de objetos não o conseguimos finalizar esse método. Do outro lado essa maneira não é muito segura por isso foi decidido passar apenas os </w:t>
      </w:r>
      <w:proofErr w:type="spellStart"/>
      <w:r w:rsidR="0046189F">
        <w:rPr>
          <w:sz w:val="24"/>
          <w:szCs w:val="24"/>
        </w:rPr>
        <w:t>guid’es</w:t>
      </w:r>
      <w:proofErr w:type="spellEnd"/>
      <w:r w:rsidR="0046189F">
        <w:rPr>
          <w:sz w:val="24"/>
          <w:szCs w:val="24"/>
        </w:rPr>
        <w:t xml:space="preserve"> dos objetos e fazer uma consulta ao base de dados. </w:t>
      </w:r>
    </w:p>
    <w:p w14:paraId="402C00A3" w14:textId="1B747FB2" w:rsidR="0046189F" w:rsidRPr="008B3462" w:rsidRDefault="0046189F" w:rsidP="00F804A9">
      <w:pPr>
        <w:spacing w:line="264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Também faltava muita material de trabalhar com os objetos que aprendemos nas aulas. Isto foi </w:t>
      </w:r>
      <w:proofErr w:type="gramStart"/>
      <w:r>
        <w:rPr>
          <w:sz w:val="24"/>
          <w:szCs w:val="24"/>
        </w:rPr>
        <w:t>uma tema</w:t>
      </w:r>
      <w:proofErr w:type="gramEnd"/>
      <w:r>
        <w:rPr>
          <w:sz w:val="24"/>
          <w:szCs w:val="24"/>
        </w:rPr>
        <w:t xml:space="preserve"> de investigação na net.</w:t>
      </w:r>
    </w:p>
    <w:p w14:paraId="11F1CBC6" w14:textId="712E9700" w:rsidR="00B650F4" w:rsidRPr="008B3462" w:rsidRDefault="002C3AEF" w:rsidP="00B650F4">
      <w:pPr>
        <w:pStyle w:val="Ttulo2"/>
        <w:spacing w:line="264" w:lineRule="auto"/>
        <w:jc w:val="both"/>
      </w:pPr>
      <w:bookmarkStart w:id="8" w:name="_Toc12739646"/>
      <w:r>
        <w:t>FUNCIONALIDAE DA PLATAFORMA</w:t>
      </w:r>
      <w:bookmarkEnd w:id="8"/>
    </w:p>
    <w:p w14:paraId="68A297B6" w14:textId="15EABE43" w:rsidR="00B650F4" w:rsidRDefault="00B650F4" w:rsidP="008B3462">
      <w:pPr>
        <w:tabs>
          <w:tab w:val="left" w:pos="3110"/>
        </w:tabs>
        <w:spacing w:line="264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aceder à plataforma temos que introduzir as credenciais. </w:t>
      </w:r>
    </w:p>
    <w:p w14:paraId="0A13C7E1" w14:textId="191BBE79" w:rsidR="00B650F4" w:rsidRDefault="00B650F4" w:rsidP="00B650F4">
      <w:pPr>
        <w:tabs>
          <w:tab w:val="left" w:pos="3110"/>
        </w:tabs>
        <w:spacing w:line="264" w:lineRule="auto"/>
        <w:jc w:val="center"/>
        <w:rPr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5866F8CE" wp14:editId="6D55E4F7">
            <wp:extent cx="2865120" cy="2436397"/>
            <wp:effectExtent l="0" t="0" r="0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4009" cy="245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BEEED" w14:textId="054A5ED5" w:rsidR="00B650F4" w:rsidRDefault="00B650F4" w:rsidP="008B3462">
      <w:pPr>
        <w:tabs>
          <w:tab w:val="left" w:pos="3110"/>
        </w:tabs>
        <w:spacing w:line="264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Temos dois modalidades de acesso:</w:t>
      </w:r>
    </w:p>
    <w:p w14:paraId="692203BC" w14:textId="77777777" w:rsidR="00B650F4" w:rsidRDefault="00B650F4" w:rsidP="00B650F4">
      <w:pPr>
        <w:pStyle w:val="PargrafodaLista"/>
        <w:numPr>
          <w:ilvl w:val="0"/>
          <w:numId w:val="25"/>
        </w:numPr>
        <w:tabs>
          <w:tab w:val="left" w:pos="3110"/>
        </w:tabs>
        <w:spacing w:line="264" w:lineRule="auto"/>
        <w:jc w:val="both"/>
        <w:rPr>
          <w:sz w:val="24"/>
          <w:szCs w:val="24"/>
        </w:rPr>
      </w:pPr>
      <w:r>
        <w:rPr>
          <w:sz w:val="24"/>
          <w:szCs w:val="24"/>
        </w:rPr>
        <w:t>Administrador</w:t>
      </w:r>
    </w:p>
    <w:p w14:paraId="1124D664" w14:textId="5E71B101" w:rsidR="00B650F4" w:rsidRDefault="00B650F4" w:rsidP="00B650F4">
      <w:pPr>
        <w:tabs>
          <w:tab w:val="left" w:pos="3110"/>
        </w:tabs>
        <w:spacing w:before="0" w:line="264" w:lineRule="auto"/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Login: </w:t>
      </w:r>
      <w:proofErr w:type="spellStart"/>
      <w:r>
        <w:rPr>
          <w:sz w:val="24"/>
          <w:szCs w:val="24"/>
        </w:rPr>
        <w:t>admin</w:t>
      </w:r>
      <w:proofErr w:type="spellEnd"/>
    </w:p>
    <w:p w14:paraId="72F6BA21" w14:textId="61AC171F" w:rsidR="00B650F4" w:rsidRPr="00B650F4" w:rsidRDefault="00B650F4" w:rsidP="00B650F4">
      <w:pPr>
        <w:tabs>
          <w:tab w:val="left" w:pos="3110"/>
        </w:tabs>
        <w:spacing w:before="0" w:line="264" w:lineRule="auto"/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Password: </w:t>
      </w:r>
      <w:proofErr w:type="spellStart"/>
      <w:r>
        <w:rPr>
          <w:sz w:val="24"/>
          <w:szCs w:val="24"/>
        </w:rPr>
        <w:t>admin</w:t>
      </w:r>
      <w:proofErr w:type="spellEnd"/>
    </w:p>
    <w:p w14:paraId="7DEF4D45" w14:textId="2A36AEEF" w:rsidR="00B650F4" w:rsidRDefault="00B650F4" w:rsidP="00B650F4">
      <w:pPr>
        <w:pStyle w:val="PargrafodaLista"/>
        <w:numPr>
          <w:ilvl w:val="0"/>
          <w:numId w:val="25"/>
        </w:numPr>
        <w:tabs>
          <w:tab w:val="left" w:pos="3110"/>
        </w:tabs>
        <w:spacing w:line="264" w:lineRule="auto"/>
        <w:jc w:val="both"/>
        <w:rPr>
          <w:sz w:val="24"/>
          <w:szCs w:val="24"/>
        </w:rPr>
      </w:pPr>
      <w:r>
        <w:rPr>
          <w:sz w:val="24"/>
          <w:szCs w:val="24"/>
        </w:rPr>
        <w:t>Cliente</w:t>
      </w:r>
    </w:p>
    <w:p w14:paraId="60745177" w14:textId="4485943B" w:rsidR="00B650F4" w:rsidRDefault="00B650F4" w:rsidP="00B650F4">
      <w:pPr>
        <w:tabs>
          <w:tab w:val="left" w:pos="3110"/>
        </w:tabs>
        <w:spacing w:before="0" w:line="264" w:lineRule="auto"/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Login: </w:t>
      </w:r>
      <w:proofErr w:type="spellStart"/>
      <w:r>
        <w:rPr>
          <w:sz w:val="24"/>
          <w:szCs w:val="24"/>
        </w:rPr>
        <w:t>user</w:t>
      </w:r>
      <w:proofErr w:type="spellEnd"/>
    </w:p>
    <w:p w14:paraId="3DEA4C94" w14:textId="123D3D0F" w:rsidR="00B650F4" w:rsidRDefault="00B650F4" w:rsidP="00B650F4">
      <w:pPr>
        <w:tabs>
          <w:tab w:val="left" w:pos="3110"/>
        </w:tabs>
        <w:spacing w:before="0" w:line="264" w:lineRule="auto"/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Password: </w:t>
      </w:r>
      <w:proofErr w:type="spellStart"/>
      <w:r>
        <w:rPr>
          <w:sz w:val="24"/>
          <w:szCs w:val="24"/>
        </w:rPr>
        <w:t>user</w:t>
      </w:r>
      <w:proofErr w:type="spellEnd"/>
    </w:p>
    <w:p w14:paraId="7E13B243" w14:textId="77777777" w:rsidR="00B439DC" w:rsidRDefault="00B439DC" w:rsidP="00B650F4">
      <w:pPr>
        <w:tabs>
          <w:tab w:val="left" w:pos="3110"/>
        </w:tabs>
        <w:spacing w:before="0" w:line="264" w:lineRule="auto"/>
        <w:jc w:val="both"/>
        <w:rPr>
          <w:sz w:val="24"/>
          <w:szCs w:val="24"/>
        </w:rPr>
      </w:pPr>
    </w:p>
    <w:p w14:paraId="7F330335" w14:textId="0A912A62" w:rsidR="00B650F4" w:rsidRDefault="00B650F4" w:rsidP="00B650F4">
      <w:pPr>
        <w:tabs>
          <w:tab w:val="left" w:pos="3110"/>
        </w:tabs>
        <w:spacing w:before="0" w:line="264" w:lineRule="auto"/>
        <w:jc w:val="both"/>
        <w:rPr>
          <w:sz w:val="24"/>
          <w:szCs w:val="24"/>
        </w:rPr>
      </w:pPr>
      <w:r w:rsidRPr="009264DD">
        <w:rPr>
          <w:b/>
          <w:bCs/>
          <w:sz w:val="24"/>
          <w:szCs w:val="24"/>
        </w:rPr>
        <w:t xml:space="preserve">O acesso </w:t>
      </w:r>
      <w:proofErr w:type="spellStart"/>
      <w:r w:rsidRPr="009264DD">
        <w:rPr>
          <w:b/>
          <w:bCs/>
          <w:sz w:val="24"/>
          <w:szCs w:val="24"/>
        </w:rPr>
        <w:t>Admin</w:t>
      </w:r>
      <w:proofErr w:type="spellEnd"/>
      <w:r>
        <w:rPr>
          <w:sz w:val="24"/>
          <w:szCs w:val="24"/>
        </w:rPr>
        <w:t xml:space="preserve"> permite criar e gerir os clientes e utilizadores. Utilizador deve ser assocado ao um cliente existente (verificação por NIF).</w:t>
      </w:r>
    </w:p>
    <w:p w14:paraId="271427A9" w14:textId="77777777" w:rsidR="00B650F4" w:rsidRDefault="00B650F4" w:rsidP="00B650F4">
      <w:pPr>
        <w:tabs>
          <w:tab w:val="left" w:pos="3110"/>
        </w:tabs>
        <w:spacing w:before="0" w:line="264" w:lineRule="auto"/>
        <w:jc w:val="both"/>
        <w:rPr>
          <w:sz w:val="24"/>
          <w:szCs w:val="24"/>
        </w:rPr>
      </w:pPr>
    </w:p>
    <w:p w14:paraId="4D8085EC" w14:textId="2C5FA82B" w:rsidR="00B650F4" w:rsidRDefault="00B650F4" w:rsidP="00B650F4">
      <w:pPr>
        <w:tabs>
          <w:tab w:val="left" w:pos="3110"/>
        </w:tabs>
        <w:spacing w:before="0" w:line="264" w:lineRule="auto"/>
        <w:jc w:val="both"/>
        <w:rPr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6CC34286" wp14:editId="3AB54BBC">
            <wp:extent cx="6016625" cy="3417570"/>
            <wp:effectExtent l="0" t="0" r="317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D4387" w14:textId="18ACF8D4" w:rsidR="00B650F4" w:rsidRDefault="00B650F4" w:rsidP="00B650F4">
      <w:pPr>
        <w:tabs>
          <w:tab w:val="left" w:pos="3110"/>
        </w:tabs>
        <w:spacing w:before="0" w:line="264" w:lineRule="auto"/>
        <w:jc w:val="both"/>
        <w:rPr>
          <w:sz w:val="24"/>
          <w:szCs w:val="24"/>
        </w:rPr>
      </w:pPr>
    </w:p>
    <w:p w14:paraId="3ED2A685" w14:textId="32C8522F" w:rsidR="00173F7E" w:rsidRDefault="00173F7E" w:rsidP="00173F7E">
      <w:pPr>
        <w:tabs>
          <w:tab w:val="left" w:pos="3110"/>
        </w:tabs>
        <w:spacing w:before="0" w:line="264" w:lineRule="auto"/>
        <w:jc w:val="center"/>
        <w:rPr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4A05A998" wp14:editId="03569C3D">
            <wp:extent cx="4206240" cy="3178541"/>
            <wp:effectExtent l="0" t="0" r="3810" b="31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9227" cy="318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D7CBE" w14:textId="2CB47C4B" w:rsidR="00B650F4" w:rsidRPr="009264DD" w:rsidRDefault="00B650F4" w:rsidP="00B95D0E">
      <w:pPr>
        <w:tabs>
          <w:tab w:val="left" w:pos="3110"/>
        </w:tabs>
        <w:spacing w:after="120" w:line="264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Também permite gerir uma lista de produtos:</w:t>
      </w:r>
    </w:p>
    <w:p w14:paraId="28BF5214" w14:textId="5117DD76" w:rsidR="00B650F4" w:rsidRDefault="00B650F4" w:rsidP="00B650F4">
      <w:pPr>
        <w:tabs>
          <w:tab w:val="left" w:pos="3110"/>
        </w:tabs>
        <w:spacing w:before="0" w:line="264" w:lineRule="auto"/>
        <w:jc w:val="both"/>
        <w:rPr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7A180532" wp14:editId="3311E8AC">
            <wp:extent cx="6016625" cy="2762885"/>
            <wp:effectExtent l="0" t="0" r="317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5345" w14:textId="00C24436" w:rsidR="00B439DC" w:rsidRDefault="00B439DC" w:rsidP="00B95D0E">
      <w:pPr>
        <w:tabs>
          <w:tab w:val="left" w:pos="3110"/>
        </w:tabs>
        <w:spacing w:after="120" w:line="264" w:lineRule="auto"/>
        <w:jc w:val="both"/>
        <w:rPr>
          <w:sz w:val="24"/>
          <w:szCs w:val="24"/>
        </w:rPr>
      </w:pPr>
      <w:r>
        <w:rPr>
          <w:sz w:val="24"/>
          <w:szCs w:val="24"/>
        </w:rPr>
        <w:t>Criar um novo produto, alterar ou apagar existente:</w:t>
      </w:r>
    </w:p>
    <w:p w14:paraId="4BA7F7CD" w14:textId="6B3E2F15" w:rsidR="00B439DC" w:rsidRDefault="00B439DC" w:rsidP="00B650F4">
      <w:pPr>
        <w:tabs>
          <w:tab w:val="left" w:pos="3110"/>
        </w:tabs>
        <w:spacing w:before="0" w:line="264" w:lineRule="auto"/>
        <w:jc w:val="both"/>
        <w:rPr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4BA1335C" wp14:editId="05BA5C05">
            <wp:extent cx="6016625" cy="1705610"/>
            <wp:effectExtent l="0" t="0" r="3175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51A73" w14:textId="77777777" w:rsidR="00B439DC" w:rsidRDefault="00B439DC" w:rsidP="00B650F4">
      <w:pPr>
        <w:tabs>
          <w:tab w:val="left" w:pos="3110"/>
        </w:tabs>
        <w:spacing w:before="0" w:line="264" w:lineRule="auto"/>
        <w:jc w:val="both"/>
        <w:rPr>
          <w:sz w:val="24"/>
          <w:szCs w:val="24"/>
        </w:rPr>
      </w:pPr>
    </w:p>
    <w:p w14:paraId="48A443DA" w14:textId="3FB45CD5" w:rsidR="00B439DC" w:rsidRDefault="00B439DC" w:rsidP="00B650F4">
      <w:pPr>
        <w:tabs>
          <w:tab w:val="left" w:pos="3110"/>
        </w:tabs>
        <w:spacing w:before="0" w:line="264" w:lineRule="auto"/>
        <w:jc w:val="both"/>
        <w:rPr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1E153770" wp14:editId="6A98BB40">
            <wp:extent cx="6016625" cy="1725930"/>
            <wp:effectExtent l="0" t="0" r="3175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F17A" w14:textId="77777777" w:rsidR="009264DD" w:rsidRDefault="009264DD" w:rsidP="00B95D0E">
      <w:pPr>
        <w:tabs>
          <w:tab w:val="left" w:pos="3110"/>
        </w:tabs>
        <w:spacing w:after="120" w:line="264" w:lineRule="auto"/>
        <w:jc w:val="both"/>
        <w:rPr>
          <w:sz w:val="24"/>
          <w:szCs w:val="24"/>
        </w:rPr>
      </w:pPr>
    </w:p>
    <w:p w14:paraId="5A6CBF5E" w14:textId="77777777" w:rsidR="009264DD" w:rsidRDefault="009264DD" w:rsidP="00B95D0E">
      <w:pPr>
        <w:tabs>
          <w:tab w:val="left" w:pos="3110"/>
        </w:tabs>
        <w:spacing w:after="120" w:line="264" w:lineRule="auto"/>
        <w:jc w:val="both"/>
        <w:rPr>
          <w:sz w:val="24"/>
          <w:szCs w:val="24"/>
        </w:rPr>
      </w:pPr>
    </w:p>
    <w:p w14:paraId="3CB6973D" w14:textId="77777777" w:rsidR="009264DD" w:rsidRDefault="009264DD" w:rsidP="00B95D0E">
      <w:pPr>
        <w:tabs>
          <w:tab w:val="left" w:pos="3110"/>
        </w:tabs>
        <w:spacing w:after="120" w:line="264" w:lineRule="auto"/>
        <w:jc w:val="both"/>
        <w:rPr>
          <w:sz w:val="24"/>
          <w:szCs w:val="24"/>
        </w:rPr>
      </w:pPr>
    </w:p>
    <w:p w14:paraId="5442CCF4" w14:textId="77777777" w:rsidR="009264DD" w:rsidRDefault="009264DD" w:rsidP="00B95D0E">
      <w:pPr>
        <w:tabs>
          <w:tab w:val="left" w:pos="3110"/>
        </w:tabs>
        <w:spacing w:after="120" w:line="264" w:lineRule="auto"/>
        <w:jc w:val="both"/>
        <w:rPr>
          <w:sz w:val="24"/>
          <w:szCs w:val="24"/>
        </w:rPr>
      </w:pPr>
    </w:p>
    <w:p w14:paraId="7DA0BC94" w14:textId="77777777" w:rsidR="009264DD" w:rsidRDefault="009264DD" w:rsidP="00B95D0E">
      <w:pPr>
        <w:tabs>
          <w:tab w:val="left" w:pos="3110"/>
        </w:tabs>
        <w:spacing w:after="120" w:line="264" w:lineRule="auto"/>
        <w:jc w:val="both"/>
        <w:rPr>
          <w:sz w:val="24"/>
          <w:szCs w:val="24"/>
        </w:rPr>
      </w:pPr>
    </w:p>
    <w:p w14:paraId="40877DC6" w14:textId="77777777" w:rsidR="009264DD" w:rsidRDefault="009264DD" w:rsidP="00B95D0E">
      <w:pPr>
        <w:tabs>
          <w:tab w:val="left" w:pos="3110"/>
        </w:tabs>
        <w:spacing w:after="120" w:line="264" w:lineRule="auto"/>
        <w:jc w:val="both"/>
        <w:rPr>
          <w:sz w:val="24"/>
          <w:szCs w:val="24"/>
        </w:rPr>
      </w:pPr>
    </w:p>
    <w:p w14:paraId="3D83730F" w14:textId="77777777" w:rsidR="009264DD" w:rsidRDefault="009264DD" w:rsidP="00B95D0E">
      <w:pPr>
        <w:tabs>
          <w:tab w:val="left" w:pos="3110"/>
        </w:tabs>
        <w:spacing w:after="120" w:line="264" w:lineRule="auto"/>
        <w:jc w:val="both"/>
        <w:rPr>
          <w:sz w:val="24"/>
          <w:szCs w:val="24"/>
        </w:rPr>
      </w:pPr>
    </w:p>
    <w:p w14:paraId="5160B453" w14:textId="77777777" w:rsidR="009264DD" w:rsidRDefault="009264DD" w:rsidP="00B95D0E">
      <w:pPr>
        <w:tabs>
          <w:tab w:val="left" w:pos="3110"/>
        </w:tabs>
        <w:spacing w:after="120" w:line="264" w:lineRule="auto"/>
        <w:jc w:val="both"/>
        <w:rPr>
          <w:sz w:val="24"/>
          <w:szCs w:val="24"/>
        </w:rPr>
      </w:pPr>
    </w:p>
    <w:p w14:paraId="56BB583E" w14:textId="76E1D977" w:rsidR="00B439DC" w:rsidRPr="009264DD" w:rsidRDefault="00B17E3C" w:rsidP="00B95D0E">
      <w:pPr>
        <w:tabs>
          <w:tab w:val="left" w:pos="3110"/>
        </w:tabs>
        <w:spacing w:after="120" w:line="264" w:lineRule="auto"/>
        <w:jc w:val="both"/>
        <w:rPr>
          <w:sz w:val="24"/>
          <w:szCs w:val="24"/>
        </w:rPr>
      </w:pPr>
      <w:r w:rsidRPr="009264DD">
        <w:rPr>
          <w:b/>
          <w:bCs/>
          <w:sz w:val="24"/>
          <w:szCs w:val="24"/>
        </w:rPr>
        <w:lastRenderedPageBreak/>
        <w:t>Ao aceder um acesso do cliente</w:t>
      </w:r>
      <w:r w:rsidRPr="009264DD">
        <w:rPr>
          <w:sz w:val="24"/>
          <w:szCs w:val="24"/>
        </w:rPr>
        <w:t xml:space="preserve"> podemos ver a lista dos produtos:</w:t>
      </w:r>
    </w:p>
    <w:p w14:paraId="2436539D" w14:textId="3A4C95A9" w:rsidR="00B17E3C" w:rsidRDefault="00B17E3C" w:rsidP="00B650F4">
      <w:pPr>
        <w:tabs>
          <w:tab w:val="left" w:pos="3110"/>
        </w:tabs>
        <w:spacing w:before="0" w:line="264" w:lineRule="auto"/>
        <w:jc w:val="both"/>
        <w:rPr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441F39D6" wp14:editId="734507E3">
            <wp:extent cx="6016625" cy="2275840"/>
            <wp:effectExtent l="0" t="0" r="317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65A86" w14:textId="05E4DD0E" w:rsidR="00B17E3C" w:rsidRDefault="00B17E3C" w:rsidP="00B95D0E">
      <w:pPr>
        <w:tabs>
          <w:tab w:val="left" w:pos="3110"/>
        </w:tabs>
        <w:spacing w:after="120" w:line="264" w:lineRule="auto"/>
        <w:jc w:val="both"/>
        <w:rPr>
          <w:sz w:val="24"/>
          <w:szCs w:val="24"/>
        </w:rPr>
      </w:pPr>
      <w:r>
        <w:rPr>
          <w:sz w:val="24"/>
          <w:szCs w:val="24"/>
        </w:rPr>
        <w:t>Filtrar pela barra de pesquisa:</w:t>
      </w:r>
    </w:p>
    <w:p w14:paraId="20BEA0C3" w14:textId="05F2A501" w:rsidR="00B17E3C" w:rsidRDefault="00B17E3C" w:rsidP="00B650F4">
      <w:pPr>
        <w:tabs>
          <w:tab w:val="left" w:pos="3110"/>
        </w:tabs>
        <w:spacing w:before="0" w:line="264" w:lineRule="auto"/>
        <w:jc w:val="both"/>
        <w:rPr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102C8A3D" wp14:editId="2201ADA8">
            <wp:extent cx="6016625" cy="1997075"/>
            <wp:effectExtent l="0" t="0" r="3175" b="31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0CA77" w14:textId="1614B1DF" w:rsidR="009264DD" w:rsidRDefault="009264DD" w:rsidP="009264DD">
      <w:pPr>
        <w:tabs>
          <w:tab w:val="left" w:pos="3110"/>
        </w:tabs>
        <w:spacing w:after="120" w:line="264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Ao clicar </w:t>
      </w:r>
      <w:proofErr w:type="gramStart"/>
      <w:r>
        <w:rPr>
          <w:sz w:val="24"/>
          <w:szCs w:val="24"/>
        </w:rPr>
        <w:t>na botão</w:t>
      </w:r>
      <w:proofErr w:type="gramEnd"/>
      <w:r>
        <w:rPr>
          <w:sz w:val="24"/>
          <w:szCs w:val="24"/>
        </w:rPr>
        <w:t xml:space="preserve"> “Encomendar” aparece os campos para preencher os tamanhos:</w:t>
      </w:r>
    </w:p>
    <w:p w14:paraId="0863318A" w14:textId="4F125DBB" w:rsidR="009264DD" w:rsidRDefault="009264DD" w:rsidP="00B650F4">
      <w:pPr>
        <w:tabs>
          <w:tab w:val="left" w:pos="3110"/>
        </w:tabs>
        <w:spacing w:before="0" w:line="264" w:lineRule="auto"/>
        <w:jc w:val="both"/>
        <w:rPr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681F4470" wp14:editId="7466648D">
            <wp:extent cx="6016625" cy="1734185"/>
            <wp:effectExtent l="0" t="0" r="317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A448" w14:textId="1A1073B6" w:rsidR="009264DD" w:rsidRDefault="009264DD" w:rsidP="009264DD">
      <w:pPr>
        <w:tabs>
          <w:tab w:val="left" w:pos="3110"/>
        </w:tabs>
        <w:spacing w:after="120" w:line="264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Depós de confirmar acrescente o artigo </w:t>
      </w:r>
      <w:proofErr w:type="gramStart"/>
      <w:r>
        <w:rPr>
          <w:sz w:val="24"/>
          <w:szCs w:val="24"/>
        </w:rPr>
        <w:t>aos carrinha</w:t>
      </w:r>
      <w:proofErr w:type="gramEnd"/>
      <w:r>
        <w:rPr>
          <w:sz w:val="24"/>
          <w:szCs w:val="24"/>
        </w:rPr>
        <w:t xml:space="preserve"> de compra:</w:t>
      </w:r>
    </w:p>
    <w:p w14:paraId="00CFFA1C" w14:textId="0433DE7E" w:rsidR="009264DD" w:rsidRDefault="009264DD" w:rsidP="00B650F4">
      <w:pPr>
        <w:tabs>
          <w:tab w:val="left" w:pos="3110"/>
        </w:tabs>
        <w:spacing w:before="0" w:line="264" w:lineRule="auto"/>
        <w:jc w:val="both"/>
        <w:rPr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4B34D4F1" wp14:editId="1E8E2AF3">
            <wp:extent cx="6016625" cy="1644015"/>
            <wp:effectExtent l="0" t="0" r="317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454A" w14:textId="19672965" w:rsidR="009264DD" w:rsidRDefault="009264DD" w:rsidP="00B650F4">
      <w:pPr>
        <w:tabs>
          <w:tab w:val="left" w:pos="3110"/>
        </w:tabs>
        <w:spacing w:before="0" w:line="264" w:lineRule="auto"/>
        <w:jc w:val="both"/>
        <w:rPr>
          <w:sz w:val="24"/>
          <w:szCs w:val="24"/>
        </w:rPr>
      </w:pPr>
    </w:p>
    <w:p w14:paraId="25ABD4B8" w14:textId="24D232A5" w:rsidR="009264DD" w:rsidRDefault="009264DD" w:rsidP="00946AB6">
      <w:pPr>
        <w:tabs>
          <w:tab w:val="left" w:pos="3110"/>
        </w:tabs>
        <w:spacing w:after="120" w:line="264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Na carrinha de compra podemos alterar ou eliminar os artigos e finalizar a compra</w:t>
      </w:r>
      <w:r w:rsidR="00946AB6">
        <w:rPr>
          <w:sz w:val="24"/>
          <w:szCs w:val="24"/>
        </w:rPr>
        <w:t>.</w:t>
      </w:r>
    </w:p>
    <w:p w14:paraId="2EED9DF0" w14:textId="7356B15C" w:rsidR="00946AB6" w:rsidRDefault="00946AB6" w:rsidP="00B650F4">
      <w:pPr>
        <w:tabs>
          <w:tab w:val="left" w:pos="3110"/>
        </w:tabs>
        <w:spacing w:before="0" w:line="264" w:lineRule="auto"/>
        <w:jc w:val="both"/>
        <w:rPr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63B95DD4" wp14:editId="36F539F8">
            <wp:extent cx="6016625" cy="1448435"/>
            <wp:effectExtent l="0" t="0" r="317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0577" w14:textId="7EE9B9B7" w:rsidR="00946AB6" w:rsidRPr="009264DD" w:rsidRDefault="00946AB6" w:rsidP="00B650F4">
      <w:pPr>
        <w:tabs>
          <w:tab w:val="left" w:pos="3110"/>
        </w:tabs>
        <w:spacing w:before="0" w:line="264" w:lineRule="auto"/>
        <w:jc w:val="both"/>
        <w:rPr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6786A9FF" wp14:editId="0E0DD94C">
            <wp:extent cx="6016625" cy="2059940"/>
            <wp:effectExtent l="0" t="0" r="317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6AB6" w:rsidRPr="009264DD" w:rsidSect="00B650F4">
      <w:headerReference w:type="default" r:id="rId24"/>
      <w:footerReference w:type="default" r:id="rId25"/>
      <w:headerReference w:type="first" r:id="rId26"/>
      <w:pgSz w:w="11906" w:h="16838" w:code="9"/>
      <w:pgMar w:top="987" w:right="991" w:bottom="1134" w:left="1440" w:header="284" w:footer="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E409B0" w14:textId="77777777" w:rsidR="00077161" w:rsidRDefault="00077161" w:rsidP="008F07DC">
      <w:pPr>
        <w:spacing w:before="0"/>
      </w:pPr>
      <w:r>
        <w:separator/>
      </w:r>
    </w:p>
  </w:endnote>
  <w:endnote w:type="continuationSeparator" w:id="0">
    <w:p w14:paraId="28786604" w14:textId="77777777" w:rsidR="00077161" w:rsidRDefault="00077161" w:rsidP="008F07DC">
      <w:pPr>
        <w:spacing w:before="0"/>
      </w:pPr>
      <w:r>
        <w:continuationSeparator/>
      </w:r>
    </w:p>
  </w:endnote>
  <w:endnote w:type="continuationNotice" w:id="1">
    <w:p w14:paraId="2FFA41E8" w14:textId="77777777" w:rsidR="00077161" w:rsidRDefault="00077161">
      <w:pPr>
        <w:spacing w:before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illeniaUPC">
    <w:altName w:val="DilleniaUPC"/>
    <w:charset w:val="DE"/>
    <w:family w:val="roman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12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Tabela de rodapé com data, título do documento e número de página"/>
    </w:tblPr>
    <w:tblGrid>
      <w:gridCol w:w="4622"/>
      <w:gridCol w:w="4450"/>
      <w:gridCol w:w="426"/>
    </w:tblGrid>
    <w:tr w:rsidR="00A57FB6" w14:paraId="3CDF28CB" w14:textId="77777777" w:rsidTr="00AA2855">
      <w:tc>
        <w:tcPr>
          <w:tcW w:w="4622" w:type="dxa"/>
          <w:vAlign w:val="center"/>
        </w:tcPr>
        <w:p w14:paraId="29A5897A" w14:textId="327DE353" w:rsidR="00B30F06" w:rsidRDefault="00B30F06" w:rsidP="000B73A2">
          <w:pPr>
            <w:pStyle w:val="RodapAlinhadoaoCentro"/>
            <w:ind w:left="142"/>
            <w:jc w:val="left"/>
          </w:pPr>
          <w:r>
            <w:t>APRESENTADO POR:</w:t>
          </w:r>
          <w:r w:rsidRPr="000B73A2">
            <w:t xml:space="preserve"> </w:t>
          </w:r>
          <w:r w:rsidR="00A1168A" w:rsidRPr="000B73A2">
            <w:t xml:space="preserve">  </w:t>
          </w:r>
          <w:r>
            <w:t>SERGII SHTACHENKO</w:t>
          </w:r>
        </w:p>
        <w:p w14:paraId="12391F57" w14:textId="367C9FCA" w:rsidR="00A57FB6" w:rsidRPr="00F23323" w:rsidRDefault="00A1168A" w:rsidP="000B73A2">
          <w:pPr>
            <w:pStyle w:val="RodapAlinhadoaoCentro"/>
            <w:spacing w:before="0"/>
            <w:ind w:left="1985"/>
            <w:jc w:val="left"/>
          </w:pPr>
          <w:r>
            <w:t xml:space="preserve">  </w:t>
          </w:r>
          <w:r w:rsidR="00B30F06">
            <w:t>PEDRO SOARES</w:t>
          </w:r>
        </w:p>
      </w:tc>
      <w:tc>
        <w:tcPr>
          <w:tcW w:w="4450" w:type="dxa"/>
          <w:vAlign w:val="center"/>
        </w:tcPr>
        <w:sdt>
          <w:sdtPr>
            <w:alias w:val="Introduza o título:"/>
            <w:tag w:val="Introduza o título:"/>
            <w:id w:val="1421912843"/>
            <w:placeholder>
              <w:docPart w:val="CEA47713008649B7B3BFA01261B50739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15:appearance w15:val="hidden"/>
            <w:text w:multiLine="1"/>
          </w:sdtPr>
          <w:sdtEndPr/>
          <w:sdtContent>
            <w:p w14:paraId="34740D7F" w14:textId="54ABFED5" w:rsidR="00A57FB6" w:rsidRPr="00F23323" w:rsidRDefault="00AA2855" w:rsidP="00B30F06">
              <w:pPr>
                <w:pStyle w:val="RodapAlinhadoaoCentro"/>
                <w:ind w:left="15"/>
                <w:jc w:val="left"/>
              </w:pPr>
              <w:r>
                <w:t>Projeto de desenvolvimento de uma plataforma web para clientes de uma fábrica de calçado</w:t>
              </w:r>
            </w:p>
          </w:sdtContent>
        </w:sdt>
      </w:tc>
      <w:tc>
        <w:tcPr>
          <w:tcW w:w="426" w:type="dxa"/>
        </w:tcPr>
        <w:p w14:paraId="63368026" w14:textId="2935AF5A" w:rsidR="00A57FB6" w:rsidRPr="00543FAF" w:rsidRDefault="00A57FB6" w:rsidP="002948C1">
          <w:pPr>
            <w:pStyle w:val="RodapAlinhadoDireita"/>
          </w:pPr>
          <w:r w:rsidRPr="00F23323">
            <w:rPr>
              <w:lang w:bidi="pt-PT"/>
            </w:rPr>
            <w:fldChar w:fldCharType="begin"/>
          </w:r>
          <w:r w:rsidRPr="00F23323">
            <w:rPr>
              <w:lang w:bidi="pt-PT"/>
            </w:rPr>
            <w:instrText xml:space="preserve"> PAGE   \* MERGEFORMAT </w:instrText>
          </w:r>
          <w:r w:rsidRPr="00F23323">
            <w:rPr>
              <w:lang w:bidi="pt-PT"/>
            </w:rPr>
            <w:fldChar w:fldCharType="separate"/>
          </w:r>
          <w:r>
            <w:rPr>
              <w:noProof/>
              <w:lang w:bidi="pt-PT"/>
            </w:rPr>
            <w:t>17</w:t>
          </w:r>
          <w:r w:rsidRPr="00F23323">
            <w:rPr>
              <w:lang w:bidi="pt-PT"/>
            </w:rPr>
            <w:fldChar w:fldCharType="end"/>
          </w:r>
        </w:p>
      </w:tc>
    </w:tr>
  </w:tbl>
  <w:p w14:paraId="582CB84E" w14:textId="77777777" w:rsidR="00A57FB6" w:rsidRDefault="00A57FB6" w:rsidP="00E475F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C3F15E" w14:textId="77777777" w:rsidR="00077161" w:rsidRDefault="00077161" w:rsidP="008F07DC">
      <w:pPr>
        <w:spacing w:before="0"/>
      </w:pPr>
      <w:r>
        <w:separator/>
      </w:r>
    </w:p>
  </w:footnote>
  <w:footnote w:type="continuationSeparator" w:id="0">
    <w:p w14:paraId="77E18014" w14:textId="77777777" w:rsidR="00077161" w:rsidRDefault="00077161" w:rsidP="008F07DC">
      <w:pPr>
        <w:spacing w:before="0"/>
      </w:pPr>
      <w:r>
        <w:continuationSeparator/>
      </w:r>
    </w:p>
  </w:footnote>
  <w:footnote w:type="continuationNotice" w:id="1">
    <w:p w14:paraId="69F18060" w14:textId="77777777" w:rsidR="00077161" w:rsidRDefault="00077161">
      <w:pPr>
        <w:spacing w:before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20"/>
        <w:szCs w:val="20"/>
      </w:rPr>
      <w:alias w:val="Título:"/>
      <w:tag w:val="Título:"/>
      <w:id w:val="2106536701"/>
      <w:placeholder>
        <w:docPart w:val="CE9876D8D4B9443293099313EAA3610B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15:appearance w15:val="hidden"/>
      <w:text w:multiLine="1"/>
    </w:sdtPr>
    <w:sdtEndPr/>
    <w:sdtContent>
      <w:p w14:paraId="2E6C9209" w14:textId="04A633D5" w:rsidR="00A57FB6" w:rsidRPr="000B73A2" w:rsidRDefault="00AA2855" w:rsidP="00ED4FC2">
        <w:pPr>
          <w:pStyle w:val="Ttulo1"/>
          <w:rPr>
            <w:sz w:val="20"/>
            <w:szCs w:val="20"/>
          </w:rPr>
        </w:pPr>
        <w:r w:rsidRPr="000B73A2">
          <w:rPr>
            <w:sz w:val="20"/>
            <w:szCs w:val="20"/>
          </w:rPr>
          <w:t>Projeto de desenvolvimento de uma plataforma web para clientes de uma fábrica de calçado</w:t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963CB4" w14:textId="77777777" w:rsidR="00A57FB6" w:rsidRDefault="00A57FB6">
    <w:pPr>
      <w:pStyle w:val="Cabealho"/>
    </w:pPr>
    <w:r>
      <w:rPr>
        <w:noProof/>
        <w:lang w:eastAsia="pt-PT"/>
      </w:rPr>
      <mc:AlternateContent>
        <mc:Choice Requires="wpg">
          <w:drawing>
            <wp:anchor distT="0" distB="0" distL="114300" distR="114300" simplePos="0" relativeHeight="251658240" behindDoc="0" locked="1" layoutInCell="1" allowOverlap="1" wp14:anchorId="66523771" wp14:editId="7B25D006">
              <wp:simplePos x="0" y="0"/>
              <mc:AlternateContent>
                <mc:Choice Requires="wp14">
                  <wp:positionH relativeFrom="page">
                    <wp14:pctPosHOffset>4500</wp14:pctPosHOffset>
                  </wp:positionH>
                </mc:Choice>
                <mc:Fallback>
                  <wp:positionH relativeFrom="page">
                    <wp:posOffset>339725</wp:posOffset>
                  </wp:positionH>
                </mc:Fallback>
              </mc:AlternateContent>
              <wp:positionV relativeFrom="page">
                <wp:align>center</wp:align>
              </wp:positionV>
              <wp:extent cx="228600" cy="9144000"/>
              <wp:effectExtent l="0" t="0" r="2540" b="0"/>
              <wp:wrapNone/>
              <wp:docPr id="2" name="Grupo 2" descr="Barra lateral decorativa com um retângulo vertical, fino e longo, um espaço e um quadrado pequeno por baix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8600" cy="9144000"/>
                        <a:chOff x="0" y="0"/>
                        <a:chExt cx="228600" cy="9144000"/>
                      </a:xfrm>
                    </wpg:grpSpPr>
                    <wps:wsp>
                      <wps:cNvPr id="39" name="Retângulo 39"/>
                      <wps:cNvSpPr/>
                      <wps:spPr>
                        <a:xfrm>
                          <a:off x="0" y="0"/>
                          <a:ext cx="228600" cy="87820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0" name="Retângulo 40"/>
                      <wps:cNvSpPr>
                        <a:spLocks noChangeAspect="1"/>
                      </wps:cNvSpPr>
                      <wps:spPr>
                        <a:xfrm>
                          <a:off x="0" y="891540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3000</wp14:pctWidth>
              </wp14:sizeRelH>
              <wp14:sizeRelV relativeFrom="page">
                <wp14:pctHeight>90900</wp14:pctHeight>
              </wp14:sizeRelV>
            </wp:anchor>
          </w:drawing>
        </mc:Choice>
        <mc:Fallback>
          <w:pict>
            <v:group w14:anchorId="18D99BCF" id="Grupo 2" o:spid="_x0000_s1026" alt="Barra lateral decorativa com um retângulo vertical, fino e longo, um espaço e um quadrado pequeno por baixo" style="position:absolute;margin-left:0;margin-top:0;width:18pt;height:10in;z-index:251658240;mso-width-percent:30;mso-height-percent:909;mso-left-percent:45;mso-position-horizontal-relative:page;mso-position-vertical:center;mso-position-vertical-relative:page;mso-width-percent:30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">
              <v:rect id="Retângulo 39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" fillcolor="#b85a22 [2405]" stroked="f" strokeweight="1pt"/>
              <v:rect id="Retângulo 40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" fillcolor="#345c7d [1604]" stroked="f" strokeweight="1pt">
                <o:lock v:ext="edit" aspectratio="t"/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EB6A81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9DAE3F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DDC988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F7B44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EAA43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70A819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C680E3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9468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99CA156"/>
    <w:lvl w:ilvl="0">
      <w:start w:val="1"/>
      <w:numFmt w:val="decimal"/>
      <w:pStyle w:val="Listanumerada"/>
      <w:suff w:val="nothing"/>
      <w:lvlText w:val="%1"/>
      <w:lvlJc w:val="left"/>
      <w:pPr>
        <w:ind w:left="360" w:hanging="288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824E711A"/>
    <w:lvl w:ilvl="0">
      <w:start w:val="1"/>
      <w:numFmt w:val="bullet"/>
      <w:pStyle w:val="Listacommarc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C21150"/>
    <w:multiLevelType w:val="hybridMultilevel"/>
    <w:tmpl w:val="6AB06A1A"/>
    <w:lvl w:ilvl="0" w:tplc="C9684F2E">
      <w:start w:val="1"/>
      <w:numFmt w:val="decimal"/>
      <w:lvlText w:val="(%1)"/>
      <w:lvlJc w:val="left"/>
      <w:pPr>
        <w:ind w:left="1080" w:hanging="360"/>
      </w:pPr>
      <w:rPr>
        <w:rFonts w:hint="default"/>
        <w:color w:val="5F5F5F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029F2E39"/>
    <w:multiLevelType w:val="hybridMultilevel"/>
    <w:tmpl w:val="D67AA8C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5635F67"/>
    <w:multiLevelType w:val="hybridMultilevel"/>
    <w:tmpl w:val="A13CEA0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93E0AFA"/>
    <w:multiLevelType w:val="hybridMultilevel"/>
    <w:tmpl w:val="445622DA"/>
    <w:lvl w:ilvl="0" w:tplc="0816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8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816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82C2C4C"/>
    <w:multiLevelType w:val="hybridMultilevel"/>
    <w:tmpl w:val="1E285B6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4063C9"/>
    <w:multiLevelType w:val="hybridMultilevel"/>
    <w:tmpl w:val="DBE214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530219"/>
    <w:multiLevelType w:val="hybridMultilevel"/>
    <w:tmpl w:val="57CEE4A0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8"/>
    <w:lvlOverride w:ilvl="0">
      <w:startOverride w:val="1"/>
    </w:lvlOverride>
  </w:num>
  <w:num w:numId="12">
    <w:abstractNumId w:val="8"/>
    <w:lvlOverride w:ilvl="0">
      <w:startOverride w:val="1"/>
    </w:lvlOverride>
  </w:num>
  <w:num w:numId="13">
    <w:abstractNumId w:val="8"/>
    <w:lvlOverride w:ilvl="0">
      <w:startOverride w:val="1"/>
    </w:lvlOverride>
  </w:num>
  <w:num w:numId="14">
    <w:abstractNumId w:val="8"/>
    <w:lvlOverride w:ilvl="0">
      <w:startOverride w:val="1"/>
    </w:lvlOverride>
  </w:num>
  <w:num w:numId="15">
    <w:abstractNumId w:val="8"/>
    <w:lvlOverride w:ilvl="0">
      <w:startOverride w:val="1"/>
    </w:lvlOverride>
  </w:num>
  <w:num w:numId="16">
    <w:abstractNumId w:val="8"/>
    <w:lvlOverride w:ilvl="0">
      <w:startOverride w:val="1"/>
    </w:lvlOverride>
  </w:num>
  <w:num w:numId="17">
    <w:abstractNumId w:val="9"/>
  </w:num>
  <w:num w:numId="18">
    <w:abstractNumId w:val="8"/>
  </w:num>
  <w:num w:numId="19">
    <w:abstractNumId w:val="12"/>
  </w:num>
  <w:num w:numId="20">
    <w:abstractNumId w:val="13"/>
  </w:num>
  <w:num w:numId="21">
    <w:abstractNumId w:val="10"/>
  </w:num>
  <w:num w:numId="22">
    <w:abstractNumId w:val="16"/>
  </w:num>
  <w:num w:numId="23">
    <w:abstractNumId w:val="11"/>
  </w:num>
  <w:num w:numId="24">
    <w:abstractNumId w:val="14"/>
  </w:num>
  <w:num w:numId="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7D6F"/>
    <w:rsid w:val="0000081B"/>
    <w:rsid w:val="00003649"/>
    <w:rsid w:val="00011E4B"/>
    <w:rsid w:val="00012BE9"/>
    <w:rsid w:val="000314AC"/>
    <w:rsid w:val="00037275"/>
    <w:rsid w:val="0004246D"/>
    <w:rsid w:val="00045262"/>
    <w:rsid w:val="00046FD0"/>
    <w:rsid w:val="00051734"/>
    <w:rsid w:val="00074F9A"/>
    <w:rsid w:val="00077161"/>
    <w:rsid w:val="00091663"/>
    <w:rsid w:val="000A2EA9"/>
    <w:rsid w:val="000A56B5"/>
    <w:rsid w:val="000B14E1"/>
    <w:rsid w:val="000B73A2"/>
    <w:rsid w:val="000C0F79"/>
    <w:rsid w:val="000D0F2E"/>
    <w:rsid w:val="000D22C9"/>
    <w:rsid w:val="000E4F38"/>
    <w:rsid w:val="000E5620"/>
    <w:rsid w:val="000E5AB9"/>
    <w:rsid w:val="000E610F"/>
    <w:rsid w:val="00106EF9"/>
    <w:rsid w:val="00113309"/>
    <w:rsid w:val="001216E7"/>
    <w:rsid w:val="001269DA"/>
    <w:rsid w:val="00134C67"/>
    <w:rsid w:val="00141FDA"/>
    <w:rsid w:val="00142656"/>
    <w:rsid w:val="0014335F"/>
    <w:rsid w:val="00145A32"/>
    <w:rsid w:val="00173F7E"/>
    <w:rsid w:val="00176AE0"/>
    <w:rsid w:val="00192335"/>
    <w:rsid w:val="001951A9"/>
    <w:rsid w:val="001B088C"/>
    <w:rsid w:val="001B79C3"/>
    <w:rsid w:val="001C1B9A"/>
    <w:rsid w:val="001D2BE4"/>
    <w:rsid w:val="001D57F8"/>
    <w:rsid w:val="001D7976"/>
    <w:rsid w:val="001E1E43"/>
    <w:rsid w:val="001F0FF0"/>
    <w:rsid w:val="001F576C"/>
    <w:rsid w:val="00211422"/>
    <w:rsid w:val="002114AD"/>
    <w:rsid w:val="00212507"/>
    <w:rsid w:val="0021551B"/>
    <w:rsid w:val="00240408"/>
    <w:rsid w:val="002410AE"/>
    <w:rsid w:val="00250B13"/>
    <w:rsid w:val="0025622E"/>
    <w:rsid w:val="00276B05"/>
    <w:rsid w:val="00277A8A"/>
    <w:rsid w:val="00281790"/>
    <w:rsid w:val="00293B83"/>
    <w:rsid w:val="002948C1"/>
    <w:rsid w:val="002A61C8"/>
    <w:rsid w:val="002C3AEF"/>
    <w:rsid w:val="002C4FCB"/>
    <w:rsid w:val="002C698A"/>
    <w:rsid w:val="002E045D"/>
    <w:rsid w:val="002F060A"/>
    <w:rsid w:val="0030307D"/>
    <w:rsid w:val="00306A62"/>
    <w:rsid w:val="00310377"/>
    <w:rsid w:val="00311AA0"/>
    <w:rsid w:val="00312785"/>
    <w:rsid w:val="00325AE9"/>
    <w:rsid w:val="00330AC8"/>
    <w:rsid w:val="003341DE"/>
    <w:rsid w:val="00336A0E"/>
    <w:rsid w:val="00344BC4"/>
    <w:rsid w:val="0035690F"/>
    <w:rsid w:val="00363DBC"/>
    <w:rsid w:val="003726AB"/>
    <w:rsid w:val="00382BD1"/>
    <w:rsid w:val="00387BCA"/>
    <w:rsid w:val="00392E56"/>
    <w:rsid w:val="00395132"/>
    <w:rsid w:val="003E2A39"/>
    <w:rsid w:val="003E3E20"/>
    <w:rsid w:val="003F67FF"/>
    <w:rsid w:val="00401B86"/>
    <w:rsid w:val="00403ABD"/>
    <w:rsid w:val="00406B33"/>
    <w:rsid w:val="004104BB"/>
    <w:rsid w:val="00411F9A"/>
    <w:rsid w:val="00425304"/>
    <w:rsid w:val="004300DE"/>
    <w:rsid w:val="0045385B"/>
    <w:rsid w:val="00453D44"/>
    <w:rsid w:val="0045438B"/>
    <w:rsid w:val="0046189F"/>
    <w:rsid w:val="00461C60"/>
    <w:rsid w:val="004921FC"/>
    <w:rsid w:val="00493790"/>
    <w:rsid w:val="004A7092"/>
    <w:rsid w:val="004A7628"/>
    <w:rsid w:val="004B1A33"/>
    <w:rsid w:val="004C014A"/>
    <w:rsid w:val="004C3C60"/>
    <w:rsid w:val="004E13B6"/>
    <w:rsid w:val="004E4833"/>
    <w:rsid w:val="004E528B"/>
    <w:rsid w:val="004F4B35"/>
    <w:rsid w:val="004F4CF4"/>
    <w:rsid w:val="005062FE"/>
    <w:rsid w:val="0051170B"/>
    <w:rsid w:val="00527323"/>
    <w:rsid w:val="00541637"/>
    <w:rsid w:val="00544DC8"/>
    <w:rsid w:val="00545C25"/>
    <w:rsid w:val="00553C24"/>
    <w:rsid w:val="00555B9F"/>
    <w:rsid w:val="00565B1E"/>
    <w:rsid w:val="00567D6F"/>
    <w:rsid w:val="005732F9"/>
    <w:rsid w:val="00581F73"/>
    <w:rsid w:val="00587706"/>
    <w:rsid w:val="00595267"/>
    <w:rsid w:val="00597EBF"/>
    <w:rsid w:val="005A0354"/>
    <w:rsid w:val="005A2398"/>
    <w:rsid w:val="005A7748"/>
    <w:rsid w:val="005B3278"/>
    <w:rsid w:val="005B4E44"/>
    <w:rsid w:val="005C55A0"/>
    <w:rsid w:val="005C572C"/>
    <w:rsid w:val="005D0168"/>
    <w:rsid w:val="005F1E14"/>
    <w:rsid w:val="005F2D1F"/>
    <w:rsid w:val="005F3E61"/>
    <w:rsid w:val="005F6AB5"/>
    <w:rsid w:val="00603909"/>
    <w:rsid w:val="006065F7"/>
    <w:rsid w:val="00623EA5"/>
    <w:rsid w:val="00634269"/>
    <w:rsid w:val="0063542C"/>
    <w:rsid w:val="0064417D"/>
    <w:rsid w:val="00657AD7"/>
    <w:rsid w:val="0066023C"/>
    <w:rsid w:val="00660B47"/>
    <w:rsid w:val="00665999"/>
    <w:rsid w:val="00687820"/>
    <w:rsid w:val="006973A4"/>
    <w:rsid w:val="006A3CE7"/>
    <w:rsid w:val="006B5913"/>
    <w:rsid w:val="006B7446"/>
    <w:rsid w:val="006C1BBA"/>
    <w:rsid w:val="006E48F3"/>
    <w:rsid w:val="006E6F6D"/>
    <w:rsid w:val="006F2D0A"/>
    <w:rsid w:val="007011C3"/>
    <w:rsid w:val="00701586"/>
    <w:rsid w:val="00704B5E"/>
    <w:rsid w:val="00713ED5"/>
    <w:rsid w:val="007176A3"/>
    <w:rsid w:val="0073385E"/>
    <w:rsid w:val="00747507"/>
    <w:rsid w:val="0075464C"/>
    <w:rsid w:val="00755487"/>
    <w:rsid w:val="00763AEA"/>
    <w:rsid w:val="0076470D"/>
    <w:rsid w:val="00781FC1"/>
    <w:rsid w:val="007840C3"/>
    <w:rsid w:val="00793004"/>
    <w:rsid w:val="007948EF"/>
    <w:rsid w:val="007950D5"/>
    <w:rsid w:val="007A679B"/>
    <w:rsid w:val="007C21D0"/>
    <w:rsid w:val="007D51CE"/>
    <w:rsid w:val="007E67E3"/>
    <w:rsid w:val="007F13EE"/>
    <w:rsid w:val="007F4554"/>
    <w:rsid w:val="00813D06"/>
    <w:rsid w:val="00817E9D"/>
    <w:rsid w:val="008614CA"/>
    <w:rsid w:val="00865407"/>
    <w:rsid w:val="008948CF"/>
    <w:rsid w:val="008B2CE1"/>
    <w:rsid w:val="008B3462"/>
    <w:rsid w:val="008C0D1A"/>
    <w:rsid w:val="008D2614"/>
    <w:rsid w:val="008D4035"/>
    <w:rsid w:val="008D5B6E"/>
    <w:rsid w:val="008E046F"/>
    <w:rsid w:val="008E544A"/>
    <w:rsid w:val="008E5E49"/>
    <w:rsid w:val="008F0252"/>
    <w:rsid w:val="008F07DC"/>
    <w:rsid w:val="008F20FD"/>
    <w:rsid w:val="008F6FD3"/>
    <w:rsid w:val="00906393"/>
    <w:rsid w:val="00910BF2"/>
    <w:rsid w:val="009264DD"/>
    <w:rsid w:val="00941F89"/>
    <w:rsid w:val="00946A6B"/>
    <w:rsid w:val="00946AB6"/>
    <w:rsid w:val="00947307"/>
    <w:rsid w:val="00956489"/>
    <w:rsid w:val="009840B6"/>
    <w:rsid w:val="00986495"/>
    <w:rsid w:val="009B5F35"/>
    <w:rsid w:val="009C3952"/>
    <w:rsid w:val="009D296D"/>
    <w:rsid w:val="009D4C05"/>
    <w:rsid w:val="009D520D"/>
    <w:rsid w:val="009E008B"/>
    <w:rsid w:val="009E0738"/>
    <w:rsid w:val="009F6128"/>
    <w:rsid w:val="009F743F"/>
    <w:rsid w:val="00A1168A"/>
    <w:rsid w:val="00A126B1"/>
    <w:rsid w:val="00A34C35"/>
    <w:rsid w:val="00A44617"/>
    <w:rsid w:val="00A57FB6"/>
    <w:rsid w:val="00A60840"/>
    <w:rsid w:val="00A70318"/>
    <w:rsid w:val="00A706B8"/>
    <w:rsid w:val="00A75B22"/>
    <w:rsid w:val="00AA2855"/>
    <w:rsid w:val="00AB130B"/>
    <w:rsid w:val="00AB4395"/>
    <w:rsid w:val="00AC067D"/>
    <w:rsid w:val="00AD1DD2"/>
    <w:rsid w:val="00AF2C96"/>
    <w:rsid w:val="00B15332"/>
    <w:rsid w:val="00B17E3C"/>
    <w:rsid w:val="00B2276F"/>
    <w:rsid w:val="00B249C5"/>
    <w:rsid w:val="00B2778D"/>
    <w:rsid w:val="00B30F06"/>
    <w:rsid w:val="00B42FC4"/>
    <w:rsid w:val="00B439DC"/>
    <w:rsid w:val="00B50C83"/>
    <w:rsid w:val="00B52832"/>
    <w:rsid w:val="00B55441"/>
    <w:rsid w:val="00B573D6"/>
    <w:rsid w:val="00B62B20"/>
    <w:rsid w:val="00B64FB5"/>
    <w:rsid w:val="00B650F4"/>
    <w:rsid w:val="00B70362"/>
    <w:rsid w:val="00B712A8"/>
    <w:rsid w:val="00B74C3D"/>
    <w:rsid w:val="00B91C8D"/>
    <w:rsid w:val="00B92195"/>
    <w:rsid w:val="00B95D0E"/>
    <w:rsid w:val="00BA2D21"/>
    <w:rsid w:val="00BA2D4F"/>
    <w:rsid w:val="00BA634E"/>
    <w:rsid w:val="00BB738B"/>
    <w:rsid w:val="00BC25B8"/>
    <w:rsid w:val="00C001EB"/>
    <w:rsid w:val="00C058A4"/>
    <w:rsid w:val="00C234AA"/>
    <w:rsid w:val="00C24E34"/>
    <w:rsid w:val="00C300B2"/>
    <w:rsid w:val="00C34EDE"/>
    <w:rsid w:val="00C64B34"/>
    <w:rsid w:val="00C66FCB"/>
    <w:rsid w:val="00C7523F"/>
    <w:rsid w:val="00C8016B"/>
    <w:rsid w:val="00C91B77"/>
    <w:rsid w:val="00C91BEC"/>
    <w:rsid w:val="00C97B6A"/>
    <w:rsid w:val="00CA0B14"/>
    <w:rsid w:val="00CC348C"/>
    <w:rsid w:val="00CD47B2"/>
    <w:rsid w:val="00CD57B7"/>
    <w:rsid w:val="00CD7E40"/>
    <w:rsid w:val="00CE7F84"/>
    <w:rsid w:val="00D013C6"/>
    <w:rsid w:val="00D01433"/>
    <w:rsid w:val="00D0360F"/>
    <w:rsid w:val="00D0419D"/>
    <w:rsid w:val="00D34814"/>
    <w:rsid w:val="00D37F4F"/>
    <w:rsid w:val="00D43866"/>
    <w:rsid w:val="00D544CF"/>
    <w:rsid w:val="00D63E6C"/>
    <w:rsid w:val="00D77937"/>
    <w:rsid w:val="00D87F9B"/>
    <w:rsid w:val="00DA2EDF"/>
    <w:rsid w:val="00DB3285"/>
    <w:rsid w:val="00DE7F59"/>
    <w:rsid w:val="00DF0AF1"/>
    <w:rsid w:val="00E01322"/>
    <w:rsid w:val="00E01D28"/>
    <w:rsid w:val="00E1275E"/>
    <w:rsid w:val="00E168E8"/>
    <w:rsid w:val="00E2496C"/>
    <w:rsid w:val="00E3304C"/>
    <w:rsid w:val="00E33069"/>
    <w:rsid w:val="00E360CB"/>
    <w:rsid w:val="00E36EF8"/>
    <w:rsid w:val="00E41ED1"/>
    <w:rsid w:val="00E4205C"/>
    <w:rsid w:val="00E475F2"/>
    <w:rsid w:val="00E54C93"/>
    <w:rsid w:val="00E62ECA"/>
    <w:rsid w:val="00E92088"/>
    <w:rsid w:val="00E95A15"/>
    <w:rsid w:val="00EA63FF"/>
    <w:rsid w:val="00EB02F1"/>
    <w:rsid w:val="00EC0368"/>
    <w:rsid w:val="00EC1DE7"/>
    <w:rsid w:val="00EC3648"/>
    <w:rsid w:val="00EC3892"/>
    <w:rsid w:val="00EC3C4C"/>
    <w:rsid w:val="00ED4FC2"/>
    <w:rsid w:val="00ED6967"/>
    <w:rsid w:val="00EE4A54"/>
    <w:rsid w:val="00EF2324"/>
    <w:rsid w:val="00EF30FD"/>
    <w:rsid w:val="00F13AE4"/>
    <w:rsid w:val="00F16208"/>
    <w:rsid w:val="00F23068"/>
    <w:rsid w:val="00F2758D"/>
    <w:rsid w:val="00F52A5B"/>
    <w:rsid w:val="00F72FEF"/>
    <w:rsid w:val="00F7580C"/>
    <w:rsid w:val="00F804A9"/>
    <w:rsid w:val="00FA3758"/>
    <w:rsid w:val="00FB43BA"/>
    <w:rsid w:val="00FB79A0"/>
    <w:rsid w:val="00FC4157"/>
    <w:rsid w:val="00FD1F11"/>
    <w:rsid w:val="00FD3A33"/>
    <w:rsid w:val="00FD3C27"/>
    <w:rsid w:val="00FD625D"/>
    <w:rsid w:val="00FD788D"/>
    <w:rsid w:val="00FE0E95"/>
    <w:rsid w:val="00FF6CB1"/>
    <w:rsid w:val="1B62D6CF"/>
    <w:rsid w:val="34E95A23"/>
    <w:rsid w:val="3A7A8F28"/>
    <w:rsid w:val="3CD13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99E2847"/>
  <w15:chartTrackingRefBased/>
  <w15:docId w15:val="{5A9CAC6E-3F25-4F61-9DDA-E3929ECD97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before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3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1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7F84"/>
    <w:rPr>
      <w:rFonts w:eastAsiaTheme="minorEastAsia"/>
      <w:kern w:val="22"/>
      <w:lang w:eastAsia="ja-JP"/>
      <w14:ligatures w14:val="standard"/>
    </w:rPr>
  </w:style>
  <w:style w:type="paragraph" w:styleId="Ttulo1">
    <w:name w:val="heading 1"/>
    <w:basedOn w:val="Normal"/>
    <w:next w:val="Ttulo2"/>
    <w:link w:val="Ttulo1Carter"/>
    <w:uiPriority w:val="9"/>
    <w:qFormat/>
    <w:rsid w:val="004F4B35"/>
    <w:pPr>
      <w:keepNext/>
      <w:keepLines/>
      <w:spacing w:after="40"/>
      <w:contextualSpacing/>
      <w:outlineLvl w:val="0"/>
    </w:pPr>
    <w:rPr>
      <w:rFonts w:asciiTheme="majorHAnsi" w:eastAsiaTheme="majorEastAsia" w:hAnsiTheme="majorHAnsi" w:cstheme="majorBidi"/>
      <w:caps/>
      <w:color w:val="355D7E" w:themeColor="accent1" w:themeShade="80"/>
      <w:sz w:val="28"/>
      <w:szCs w:val="28"/>
    </w:rPr>
  </w:style>
  <w:style w:type="paragraph" w:styleId="Ttulo2">
    <w:name w:val="heading 2"/>
    <w:basedOn w:val="Normal"/>
    <w:next w:val="Ttulo3"/>
    <w:link w:val="Ttulo2Carter"/>
    <w:uiPriority w:val="9"/>
    <w:unhideWhenUsed/>
    <w:qFormat/>
    <w:rsid w:val="004F4B35"/>
    <w:pPr>
      <w:keepNext/>
      <w:keepLines/>
      <w:pBdr>
        <w:top w:val="single" w:sz="4" w:space="1" w:color="B85A22" w:themeColor="accent2" w:themeShade="BF"/>
      </w:pBdr>
      <w:spacing w:before="360" w:after="120"/>
      <w:contextualSpacing/>
      <w:outlineLvl w:val="1"/>
    </w:pPr>
    <w:rPr>
      <w:rFonts w:asciiTheme="majorHAnsi" w:eastAsiaTheme="majorEastAsia" w:hAnsiTheme="majorHAnsi" w:cstheme="majorBidi"/>
      <w:b/>
      <w:bCs/>
      <w:caps/>
      <w:color w:val="B85A22" w:themeColor="accent2" w:themeShade="BF"/>
      <w:spacing w:val="20"/>
      <w:sz w:val="24"/>
      <w:szCs w:val="24"/>
    </w:rPr>
  </w:style>
  <w:style w:type="paragraph" w:styleId="Ttulo3">
    <w:name w:val="heading 3"/>
    <w:basedOn w:val="Normal"/>
    <w:link w:val="Ttulo3Carter"/>
    <w:uiPriority w:val="9"/>
    <w:unhideWhenUsed/>
    <w:qFormat/>
    <w:rsid w:val="007A679B"/>
    <w:pPr>
      <w:keepNext/>
      <w:keepLines/>
      <w:spacing w:before="240" w:after="120"/>
      <w:contextualSpacing/>
      <w:outlineLvl w:val="2"/>
    </w:pPr>
    <w:rPr>
      <w:rFonts w:asciiTheme="majorHAnsi" w:eastAsiaTheme="majorEastAsia" w:hAnsiTheme="majorHAnsi" w:cstheme="majorBidi"/>
      <w:b/>
      <w:bCs/>
      <w:caps/>
      <w:color w:val="555A3C" w:themeColor="accent3" w:themeShade="80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7031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b/>
      <w:iCs/>
      <w:color w:val="555A3C" w:themeColor="accent3" w:themeShade="80"/>
      <w:sz w:val="24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7031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i/>
      <w:color w:val="555A3C" w:themeColor="accent3" w:themeShade="80"/>
      <w:sz w:val="24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7031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7B3C17" w:themeColor="accent2" w:themeShade="80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70318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7B3C17" w:themeColor="accent2" w:themeShade="80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8F07DC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8F07DC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macro">
    <w:name w:val="macro"/>
    <w:link w:val="TextodemacroCarter"/>
    <w:uiPriority w:val="99"/>
    <w:semiHidden/>
    <w:unhideWhenUsed/>
    <w:rsid w:val="006E48F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left="72" w:right="72"/>
    </w:pPr>
    <w:rPr>
      <w:rFonts w:ascii="Consolas" w:eastAsiaTheme="minorEastAsia" w:hAnsi="Consolas"/>
      <w:kern w:val="22"/>
      <w:szCs w:val="20"/>
      <w:lang w:eastAsia="ja-JP"/>
      <w14:ligatures w14:val="standard"/>
    </w:rPr>
  </w:style>
  <w:style w:type="character" w:customStyle="1" w:styleId="TextodemacroCarter">
    <w:name w:val="Texto de macro Caráter"/>
    <w:basedOn w:val="Tipodeletrapredefinidodopargrafo"/>
    <w:link w:val="Textodemacro"/>
    <w:uiPriority w:val="99"/>
    <w:semiHidden/>
    <w:rsid w:val="006E48F3"/>
    <w:rPr>
      <w:rFonts w:ascii="Consolas" w:eastAsiaTheme="minorEastAsia" w:hAnsi="Consolas"/>
      <w:kern w:val="22"/>
      <w:szCs w:val="20"/>
      <w:lang w:eastAsia="ja-JP"/>
      <w14:ligatures w14:val="standard"/>
    </w:rPr>
  </w:style>
  <w:style w:type="paragraph" w:styleId="Cabealho">
    <w:name w:val="header"/>
    <w:basedOn w:val="Normal"/>
    <w:link w:val="CabealhoCarter"/>
    <w:uiPriority w:val="99"/>
    <w:unhideWhenUsed/>
    <w:rsid w:val="008F07DC"/>
  </w:style>
  <w:style w:type="character" w:customStyle="1" w:styleId="CabealhoCarter">
    <w:name w:val="Cabeçalho Caráter"/>
    <w:basedOn w:val="Tipodeletrapredefinidodopargrafo"/>
    <w:link w:val="Cabealho"/>
    <w:uiPriority w:val="99"/>
    <w:rsid w:val="008F07DC"/>
  </w:style>
  <w:style w:type="paragraph" w:styleId="Rodap">
    <w:name w:val="footer"/>
    <w:basedOn w:val="Normal"/>
    <w:link w:val="RodapCarter"/>
    <w:uiPriority w:val="99"/>
    <w:unhideWhenUsed/>
    <w:rsid w:val="008F07DC"/>
  </w:style>
  <w:style w:type="character" w:customStyle="1" w:styleId="RodapCarter">
    <w:name w:val="Rodapé Caráter"/>
    <w:basedOn w:val="Tipodeletrapredefinidodopargrafo"/>
    <w:link w:val="Rodap"/>
    <w:uiPriority w:val="99"/>
    <w:rsid w:val="008F07DC"/>
  </w:style>
  <w:style w:type="character" w:customStyle="1" w:styleId="Ttulo3Carter">
    <w:name w:val="Título 3 Caráter"/>
    <w:basedOn w:val="Tipodeletrapredefinidodopargrafo"/>
    <w:link w:val="Ttulo3"/>
    <w:uiPriority w:val="9"/>
    <w:rsid w:val="007A679B"/>
    <w:rPr>
      <w:rFonts w:asciiTheme="majorHAnsi" w:eastAsiaTheme="majorEastAsia" w:hAnsiTheme="majorHAnsi" w:cstheme="majorBidi"/>
      <w:b/>
      <w:bCs/>
      <w:caps/>
      <w:color w:val="555A3C" w:themeColor="accent3" w:themeShade="80"/>
      <w:kern w:val="22"/>
      <w:sz w:val="24"/>
      <w:szCs w:val="24"/>
      <w:lang w:eastAsia="ja-JP"/>
      <w14:ligatures w14:val="standard"/>
    </w:rPr>
  </w:style>
  <w:style w:type="paragraph" w:styleId="Ttulo">
    <w:name w:val="Title"/>
    <w:basedOn w:val="Normal"/>
    <w:link w:val="TtuloCarter"/>
    <w:uiPriority w:val="3"/>
    <w:qFormat/>
    <w:rsid w:val="00906393"/>
    <w:pPr>
      <w:jc w:val="right"/>
    </w:pPr>
    <w:rPr>
      <w:rFonts w:asciiTheme="majorHAnsi" w:eastAsiaTheme="majorEastAsia" w:hAnsiTheme="majorHAnsi" w:cstheme="majorBidi"/>
      <w:caps/>
      <w:color w:val="B85A22" w:themeColor="accent2" w:themeShade="BF"/>
      <w:sz w:val="52"/>
      <w:szCs w:val="52"/>
    </w:rPr>
  </w:style>
  <w:style w:type="character" w:customStyle="1" w:styleId="TtuloCarter">
    <w:name w:val="Título Caráter"/>
    <w:basedOn w:val="Tipodeletrapredefinidodopargrafo"/>
    <w:link w:val="Ttulo"/>
    <w:uiPriority w:val="3"/>
    <w:rsid w:val="00906393"/>
    <w:rPr>
      <w:rFonts w:asciiTheme="majorHAnsi" w:eastAsiaTheme="majorEastAsia" w:hAnsiTheme="majorHAnsi" w:cstheme="majorBidi"/>
      <w:caps/>
      <w:color w:val="B85A22" w:themeColor="accent2" w:themeShade="BF"/>
      <w:kern w:val="22"/>
      <w:sz w:val="52"/>
      <w:szCs w:val="52"/>
      <w:lang w:eastAsia="ja-JP"/>
      <w14:ligatures w14:val="standard"/>
    </w:rPr>
  </w:style>
  <w:style w:type="paragraph" w:styleId="Subttulo">
    <w:name w:val="Subtitle"/>
    <w:basedOn w:val="Normal"/>
    <w:link w:val="SubttuloCarter"/>
    <w:uiPriority w:val="1"/>
    <w:qFormat/>
    <w:rsid w:val="00906393"/>
    <w:pPr>
      <w:jc w:val="right"/>
    </w:pPr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"/>
    <w:rsid w:val="00906393"/>
    <w:rPr>
      <w:rFonts w:asciiTheme="majorHAnsi" w:eastAsiaTheme="majorEastAsia" w:hAnsiTheme="majorHAnsi" w:cstheme="majorBidi"/>
      <w:caps/>
      <w:kern w:val="22"/>
      <w:sz w:val="28"/>
      <w:szCs w:val="28"/>
      <w:lang w:eastAsia="ja-JP"/>
      <w14:ligatures w14:val="standard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8F07DC"/>
    <w:rPr>
      <w:rFonts w:asciiTheme="majorHAnsi" w:eastAsiaTheme="majorEastAsia" w:hAnsiTheme="majorHAnsi" w:cstheme="majorBidi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8F07DC"/>
    <w:rPr>
      <w:rFonts w:asciiTheme="majorHAnsi" w:eastAsiaTheme="majorEastAsia" w:hAnsiTheme="majorHAnsi" w:cstheme="majorBidi"/>
      <w:i/>
      <w:iCs/>
      <w:szCs w:val="21"/>
    </w:rPr>
  </w:style>
  <w:style w:type="character" w:styleId="nfaseIntensa">
    <w:name w:val="Intense Emphasis"/>
    <w:basedOn w:val="Tipodeletrapredefinidodopargrafo"/>
    <w:uiPriority w:val="21"/>
    <w:semiHidden/>
    <w:unhideWhenUsed/>
    <w:qFormat/>
    <w:rsid w:val="008F07DC"/>
    <w:rPr>
      <w:i/>
      <w:iCs/>
      <w:color w:val="355D7E" w:themeColor="accent1" w:themeShade="80"/>
    </w:rPr>
  </w:style>
  <w:style w:type="paragraph" w:styleId="Citao">
    <w:name w:val="Quote"/>
    <w:basedOn w:val="Normal"/>
    <w:next w:val="Normal"/>
    <w:link w:val="CitaoCarter"/>
    <w:uiPriority w:val="29"/>
    <w:semiHidden/>
    <w:unhideWhenUsed/>
    <w:qFormat/>
    <w:rsid w:val="008F07DC"/>
    <w:pPr>
      <w:spacing w:before="20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semiHidden/>
    <w:rsid w:val="008F07DC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semiHidden/>
    <w:unhideWhenUsed/>
    <w:qFormat/>
    <w:rsid w:val="008F07DC"/>
    <w:pPr>
      <w:pBdr>
        <w:top w:val="single" w:sz="4" w:space="10" w:color="355D7E" w:themeColor="accent1" w:themeShade="80"/>
        <w:bottom w:val="single" w:sz="4" w:space="10" w:color="355D7E" w:themeColor="accent1" w:themeShade="80"/>
      </w:pBdr>
      <w:spacing w:before="360" w:after="360"/>
      <w:jc w:val="center"/>
    </w:pPr>
    <w:rPr>
      <w:i/>
      <w:iCs/>
      <w:color w:val="355D7E" w:themeColor="accent1" w:themeShade="80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semiHidden/>
    <w:rsid w:val="008F07DC"/>
    <w:rPr>
      <w:i/>
      <w:iCs/>
      <w:color w:val="355D7E" w:themeColor="accent1" w:themeShade="80"/>
    </w:rPr>
  </w:style>
  <w:style w:type="character" w:styleId="RefernciaIntensa">
    <w:name w:val="Intense Reference"/>
    <w:basedOn w:val="Tipodeletrapredefinidodopargrafo"/>
    <w:uiPriority w:val="32"/>
    <w:semiHidden/>
    <w:unhideWhenUsed/>
    <w:qFormat/>
    <w:rsid w:val="008F07DC"/>
    <w:rPr>
      <w:b/>
      <w:bCs/>
      <w:caps w:val="0"/>
      <w:smallCaps/>
      <w:color w:val="355D7E" w:themeColor="accent1" w:themeShade="80"/>
      <w:spacing w:val="5"/>
    </w:rPr>
  </w:style>
  <w:style w:type="paragraph" w:styleId="Legenda">
    <w:name w:val="caption"/>
    <w:basedOn w:val="Normal"/>
    <w:next w:val="Normal"/>
    <w:uiPriority w:val="35"/>
    <w:unhideWhenUsed/>
    <w:qFormat/>
    <w:rsid w:val="008F07DC"/>
    <w:pPr>
      <w:spacing w:after="200"/>
    </w:pPr>
    <w:rPr>
      <w:i/>
      <w:iCs/>
      <w:color w:val="775F55" w:themeColor="text2"/>
      <w:szCs w:val="18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4F4B35"/>
    <w:rPr>
      <w:rFonts w:asciiTheme="majorHAnsi" w:eastAsiaTheme="majorEastAsia" w:hAnsiTheme="majorHAnsi" w:cstheme="majorBidi"/>
      <w:caps/>
      <w:color w:val="355D7E" w:themeColor="accent1" w:themeShade="80"/>
      <w:kern w:val="22"/>
      <w:sz w:val="28"/>
      <w:szCs w:val="28"/>
      <w:lang w:eastAsia="ja-JP"/>
      <w14:ligatures w14:val="standard"/>
    </w:rPr>
  </w:style>
  <w:style w:type="paragraph" w:styleId="Cabealhodondice">
    <w:name w:val="TOC Heading"/>
    <w:basedOn w:val="Ttulo1"/>
    <w:next w:val="Normal"/>
    <w:uiPriority w:val="39"/>
    <w:unhideWhenUsed/>
    <w:qFormat/>
    <w:rsid w:val="008F07DC"/>
    <w:pPr>
      <w:outlineLvl w:val="9"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4F4B35"/>
    <w:rPr>
      <w:rFonts w:asciiTheme="majorHAnsi" w:eastAsiaTheme="majorEastAsia" w:hAnsiTheme="majorHAnsi" w:cstheme="majorBidi"/>
      <w:b/>
      <w:bCs/>
      <w:caps/>
      <w:color w:val="B85A22" w:themeColor="accent2" w:themeShade="BF"/>
      <w:spacing w:val="20"/>
      <w:kern w:val="22"/>
      <w:sz w:val="24"/>
      <w:szCs w:val="24"/>
      <w:lang w:eastAsia="ja-JP"/>
      <w14:ligatures w14:val="standard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8F07DC"/>
    <w:rPr>
      <w:rFonts w:ascii="Segoe UI" w:hAnsi="Segoe UI" w:cs="Segoe UI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8F07DC"/>
    <w:rPr>
      <w:rFonts w:ascii="Segoe UI" w:hAnsi="Segoe UI" w:cs="Segoe UI"/>
      <w:szCs w:val="18"/>
    </w:rPr>
  </w:style>
  <w:style w:type="paragraph" w:styleId="Textodebloco">
    <w:name w:val="Block Text"/>
    <w:basedOn w:val="Normal"/>
    <w:uiPriority w:val="99"/>
    <w:semiHidden/>
    <w:unhideWhenUsed/>
    <w:rsid w:val="008F07DC"/>
    <w:pPr>
      <w:pBdr>
        <w:top w:val="single" w:sz="2" w:space="10" w:color="355D7E" w:themeColor="accent1" w:themeShade="80"/>
        <w:left w:val="single" w:sz="2" w:space="10" w:color="355D7E" w:themeColor="accent1" w:themeShade="80"/>
        <w:bottom w:val="single" w:sz="2" w:space="10" w:color="355D7E" w:themeColor="accent1" w:themeShade="80"/>
        <w:right w:val="single" w:sz="2" w:space="10" w:color="355D7E" w:themeColor="accent1" w:themeShade="80"/>
      </w:pBdr>
      <w:ind w:left="1152" w:right="1152"/>
    </w:pPr>
    <w:rPr>
      <w:i/>
      <w:iCs/>
      <w:color w:val="355D7E" w:themeColor="accent1" w:themeShade="80"/>
    </w:rPr>
  </w:style>
  <w:style w:type="paragraph" w:styleId="Corpodetexto3">
    <w:name w:val="Body Text 3"/>
    <w:basedOn w:val="Normal"/>
    <w:link w:val="Corpodetexto3Carter"/>
    <w:uiPriority w:val="99"/>
    <w:semiHidden/>
    <w:unhideWhenUsed/>
    <w:rsid w:val="008F07DC"/>
    <w:pPr>
      <w:spacing w:after="120"/>
    </w:pPr>
    <w:rPr>
      <w:szCs w:val="16"/>
    </w:rPr>
  </w:style>
  <w:style w:type="character" w:customStyle="1" w:styleId="Corpodetexto3Carter">
    <w:name w:val="Corpo de texto 3 Caráter"/>
    <w:basedOn w:val="Tipodeletrapredefinidodopargrafo"/>
    <w:link w:val="Corpodetexto3"/>
    <w:uiPriority w:val="99"/>
    <w:semiHidden/>
    <w:rsid w:val="008F07DC"/>
    <w:rPr>
      <w:szCs w:val="16"/>
    </w:rPr>
  </w:style>
  <w:style w:type="paragraph" w:styleId="Avanodecorpodetexto3">
    <w:name w:val="Body Text Indent 3"/>
    <w:basedOn w:val="Normal"/>
    <w:link w:val="Avanodecorpodetexto3Carter"/>
    <w:uiPriority w:val="99"/>
    <w:semiHidden/>
    <w:unhideWhenUsed/>
    <w:rsid w:val="008F07DC"/>
    <w:pPr>
      <w:spacing w:after="120"/>
      <w:ind w:left="360"/>
    </w:pPr>
    <w:rPr>
      <w:szCs w:val="16"/>
    </w:rPr>
  </w:style>
  <w:style w:type="character" w:customStyle="1" w:styleId="Avanodecorpodetexto3Carter">
    <w:name w:val="Avanço de corpo de texto 3 Caráter"/>
    <w:basedOn w:val="Tipodeletrapredefinidodopargrafo"/>
    <w:link w:val="Avanodecorpodetexto3"/>
    <w:uiPriority w:val="99"/>
    <w:semiHidden/>
    <w:rsid w:val="008F07DC"/>
    <w:rPr>
      <w:szCs w:val="16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8F07DC"/>
    <w:rPr>
      <w:sz w:val="22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8F07DC"/>
    <w:rPr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8F07DC"/>
    <w:rPr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8F07DC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8F07DC"/>
    <w:rPr>
      <w:b/>
      <w:bCs/>
      <w:szCs w:val="20"/>
    </w:rPr>
  </w:style>
  <w:style w:type="paragraph" w:styleId="Mapadodocumento">
    <w:name w:val="Document Map"/>
    <w:basedOn w:val="Normal"/>
    <w:link w:val="MapadodocumentoCarter"/>
    <w:uiPriority w:val="99"/>
    <w:semiHidden/>
    <w:unhideWhenUsed/>
    <w:rsid w:val="008F07DC"/>
    <w:rPr>
      <w:rFonts w:ascii="Segoe UI" w:hAnsi="Segoe UI" w:cs="Segoe UI"/>
      <w:szCs w:val="16"/>
    </w:rPr>
  </w:style>
  <w:style w:type="character" w:customStyle="1" w:styleId="MapadodocumentoCarter">
    <w:name w:val="Mapa do documento Caráter"/>
    <w:basedOn w:val="Tipodeletrapredefinidodopargrafo"/>
    <w:link w:val="Mapadodocumento"/>
    <w:uiPriority w:val="99"/>
    <w:semiHidden/>
    <w:rsid w:val="008F07DC"/>
    <w:rPr>
      <w:rFonts w:ascii="Segoe UI" w:hAnsi="Segoe UI" w:cs="Segoe UI"/>
      <w:szCs w:val="16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8F07DC"/>
    <w:rPr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8F07DC"/>
    <w:rPr>
      <w:szCs w:val="20"/>
    </w:rPr>
  </w:style>
  <w:style w:type="paragraph" w:styleId="Remetente">
    <w:name w:val="envelope return"/>
    <w:basedOn w:val="Normal"/>
    <w:uiPriority w:val="99"/>
    <w:semiHidden/>
    <w:unhideWhenUsed/>
    <w:rsid w:val="008F07DC"/>
    <w:rPr>
      <w:rFonts w:asciiTheme="majorHAnsi" w:eastAsiaTheme="majorEastAsia" w:hAnsiTheme="majorHAnsi" w:cstheme="majorBidi"/>
      <w:szCs w:val="20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8F07DC"/>
    <w:rPr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8F07DC"/>
    <w:rPr>
      <w:szCs w:val="20"/>
    </w:rPr>
  </w:style>
  <w:style w:type="character" w:styleId="CdigoHTML">
    <w:name w:val="HTML Code"/>
    <w:basedOn w:val="Tipodeletrapredefinidodopargrafo"/>
    <w:uiPriority w:val="99"/>
    <w:semiHidden/>
    <w:unhideWhenUsed/>
    <w:rsid w:val="008F07DC"/>
    <w:rPr>
      <w:rFonts w:ascii="Consolas" w:hAnsi="Consolas"/>
      <w:sz w:val="22"/>
      <w:szCs w:val="20"/>
    </w:rPr>
  </w:style>
  <w:style w:type="character" w:styleId="TecladoHTML">
    <w:name w:val="HTML Keyboard"/>
    <w:basedOn w:val="Tipodeletrapredefinidodopargrafo"/>
    <w:uiPriority w:val="99"/>
    <w:semiHidden/>
    <w:unhideWhenUsed/>
    <w:rsid w:val="008F07DC"/>
    <w:rPr>
      <w:rFonts w:ascii="Consolas" w:hAnsi="Consolas"/>
      <w:sz w:val="22"/>
      <w:szCs w:val="20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8F07DC"/>
    <w:rPr>
      <w:rFonts w:ascii="Consolas" w:hAnsi="Consolas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8F07DC"/>
    <w:rPr>
      <w:rFonts w:ascii="Consolas" w:hAnsi="Consolas"/>
      <w:szCs w:val="20"/>
    </w:rPr>
  </w:style>
  <w:style w:type="character" w:styleId="MquinadeescreverHTML">
    <w:name w:val="HTML Typewriter"/>
    <w:basedOn w:val="Tipodeletrapredefinidodopargrafo"/>
    <w:uiPriority w:val="99"/>
    <w:semiHidden/>
    <w:unhideWhenUsed/>
    <w:rsid w:val="008F07DC"/>
    <w:rPr>
      <w:rFonts w:ascii="Consolas" w:hAnsi="Consolas"/>
      <w:sz w:val="22"/>
      <w:szCs w:val="20"/>
    </w:rPr>
  </w:style>
  <w:style w:type="paragraph" w:styleId="Textosimples">
    <w:name w:val="Plain Text"/>
    <w:basedOn w:val="Normal"/>
    <w:link w:val="TextosimplesCarter"/>
    <w:uiPriority w:val="99"/>
    <w:semiHidden/>
    <w:unhideWhenUsed/>
    <w:rsid w:val="008F07DC"/>
    <w:rPr>
      <w:rFonts w:ascii="Consolas" w:hAnsi="Consolas"/>
      <w:szCs w:val="21"/>
    </w:rPr>
  </w:style>
  <w:style w:type="character" w:customStyle="1" w:styleId="TextosimplesCarter">
    <w:name w:val="Texto simples Caráter"/>
    <w:basedOn w:val="Tipodeletrapredefinidodopargrafo"/>
    <w:link w:val="Textosimples"/>
    <w:uiPriority w:val="99"/>
    <w:semiHidden/>
    <w:rsid w:val="008F07DC"/>
    <w:rPr>
      <w:rFonts w:ascii="Consolas" w:hAnsi="Consolas"/>
      <w:szCs w:val="21"/>
    </w:rPr>
  </w:style>
  <w:style w:type="table" w:customStyle="1" w:styleId="Semlimites">
    <w:name w:val="Sem limites"/>
    <w:basedOn w:val="Tabelanormal"/>
    <w:uiPriority w:val="99"/>
    <w:rsid w:val="004F4B35"/>
    <w:rPr>
      <w:rFonts w:eastAsiaTheme="minorEastAsia"/>
      <w:kern w:val="22"/>
      <w:lang w:eastAsia="ja-JP"/>
      <w14:ligatures w14:val="standard"/>
    </w:rPr>
    <w:tblPr>
      <w:tblBorders>
        <w:bottom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  <w:tblCellMar>
        <w:left w:w="72" w:type="dxa"/>
        <w:right w:w="72" w:type="dxa"/>
      </w:tblCellMar>
    </w:tblPr>
    <w:tblStylePr w:type="firstRow">
      <w:pPr>
        <w:keepNext/>
        <w:wordWrap/>
      </w:pPr>
      <w:rPr>
        <w:rFonts w:asciiTheme="majorHAnsi" w:hAnsiTheme="majorHAnsi"/>
        <w:b/>
        <w:i w:val="0"/>
        <w:caps w:val="0"/>
        <w:smallCaps w:val="0"/>
        <w:color w:val="auto"/>
        <w:sz w:val="22"/>
      </w:rPr>
      <w:tblPr/>
      <w:trPr>
        <w:tblHeader/>
      </w:trPr>
      <w:tcPr>
        <w:tcBorders>
          <w:top w:val="nil"/>
          <w:left w:val="nil"/>
          <w:bottom w:val="single" w:sz="12" w:space="0" w:color="F1CBB5" w:themeColor="accent2" w:themeTint="66"/>
          <w:right w:val="nil"/>
          <w:insideH w:val="nil"/>
          <w:insideV w:val="single" w:sz="4" w:space="0" w:color="F1CBB5" w:themeColor="accent2" w:themeTint="66"/>
          <w:tl2br w:val="nil"/>
          <w:tr2bl w:val="nil"/>
        </w:tcBorders>
        <w:vAlign w:val="bottom"/>
      </w:tcPr>
    </w:tblStylePr>
    <w:tblStylePr w:type="firstCol">
      <w:rPr>
        <w:b/>
        <w:i w:val="0"/>
      </w:rPr>
    </w:tblStylePr>
  </w:style>
  <w:style w:type="paragraph" w:customStyle="1" w:styleId="Logtipo">
    <w:name w:val="Logótipo"/>
    <w:basedOn w:val="Normal"/>
    <w:uiPriority w:val="2"/>
    <w:qFormat/>
    <w:rsid w:val="00906393"/>
    <w:pPr>
      <w:spacing w:before="4500" w:after="1440"/>
      <w:jc w:val="right"/>
    </w:pPr>
    <w:rPr>
      <w:color w:val="59473F" w:themeColor="text2" w:themeShade="BF"/>
      <w:sz w:val="52"/>
      <w:szCs w:val="52"/>
    </w:rPr>
  </w:style>
  <w:style w:type="paragraph" w:customStyle="1" w:styleId="Informaesdecontacto">
    <w:name w:val="Informações de contacto"/>
    <w:basedOn w:val="Normal"/>
    <w:next w:val="Normal"/>
    <w:uiPriority w:val="4"/>
    <w:qFormat/>
    <w:rsid w:val="00906393"/>
    <w:pPr>
      <w:spacing w:before="1440" w:line="360" w:lineRule="auto"/>
      <w:contextualSpacing/>
      <w:jc w:val="right"/>
    </w:pPr>
    <w:rPr>
      <w:caps/>
    </w:rPr>
  </w:style>
  <w:style w:type="paragraph" w:styleId="Listanumerada">
    <w:name w:val="List Number"/>
    <w:basedOn w:val="Normal"/>
    <w:uiPriority w:val="10"/>
    <w:qFormat/>
    <w:rsid w:val="00906393"/>
    <w:pPr>
      <w:numPr>
        <w:numId w:val="6"/>
      </w:numPr>
      <w:contextualSpacing/>
    </w:pPr>
  </w:style>
  <w:style w:type="character" w:styleId="nfase">
    <w:name w:val="Emphasis"/>
    <w:basedOn w:val="Tipodeletrapredefinidodopargrafo"/>
    <w:uiPriority w:val="12"/>
    <w:unhideWhenUsed/>
    <w:qFormat/>
    <w:rsid w:val="00906393"/>
    <w:rPr>
      <w:i/>
      <w:iCs/>
      <w:color w:val="595959" w:themeColor="text1" w:themeTint="A6"/>
    </w:rPr>
  </w:style>
  <w:style w:type="paragraph" w:customStyle="1" w:styleId="RodapAlinhadoaoCentro">
    <w:name w:val="Rodapé Alinhado ao Centro"/>
    <w:basedOn w:val="Rodap"/>
    <w:link w:val="CarterdeRodapAlinhadoaoCentro"/>
    <w:uiPriority w:val="13"/>
    <w:qFormat/>
    <w:rsid w:val="00906393"/>
    <w:pPr>
      <w:jc w:val="center"/>
    </w:pPr>
  </w:style>
  <w:style w:type="character" w:customStyle="1" w:styleId="CarterdeRodapAlinhadoaoCentro">
    <w:name w:val="Caráter de Rodapé Alinhado ao Centro"/>
    <w:basedOn w:val="RodapCarter"/>
    <w:link w:val="RodapAlinhadoaoCentro"/>
    <w:uiPriority w:val="13"/>
    <w:rsid w:val="00906393"/>
    <w:rPr>
      <w:rFonts w:eastAsiaTheme="minorEastAsia"/>
      <w:kern w:val="22"/>
      <w:lang w:eastAsia="ja-JP"/>
      <w14:ligatures w14:val="standard"/>
    </w:rPr>
  </w:style>
  <w:style w:type="paragraph" w:customStyle="1" w:styleId="RodapAlinhadoDireita">
    <w:name w:val="Rodapé Alinhado à Direita"/>
    <w:basedOn w:val="Rodap"/>
    <w:link w:val="CarterdeRodapAlinhadoDireita"/>
    <w:uiPriority w:val="13"/>
    <w:qFormat/>
    <w:rsid w:val="00906393"/>
    <w:pPr>
      <w:jc w:val="right"/>
    </w:pPr>
  </w:style>
  <w:style w:type="character" w:customStyle="1" w:styleId="CarterdeRodapAlinhadoDireita">
    <w:name w:val="Caráter de Rodapé Alinhado à Direita"/>
    <w:basedOn w:val="RodapCarter"/>
    <w:link w:val="RodapAlinhadoDireita"/>
    <w:uiPriority w:val="13"/>
    <w:rsid w:val="00906393"/>
    <w:rPr>
      <w:rFonts w:eastAsiaTheme="minorEastAsia"/>
      <w:kern w:val="22"/>
      <w:lang w:eastAsia="ja-JP"/>
      <w14:ligatures w14:val="standard"/>
    </w:rPr>
  </w:style>
  <w:style w:type="paragraph" w:styleId="Listacommarcas">
    <w:name w:val="List Bullet"/>
    <w:basedOn w:val="Normal"/>
    <w:uiPriority w:val="11"/>
    <w:qFormat/>
    <w:rsid w:val="00906393"/>
    <w:pPr>
      <w:numPr>
        <w:numId w:val="17"/>
      </w:numPr>
      <w:contextualSpacing/>
    </w:pPr>
  </w:style>
  <w:style w:type="table" w:styleId="TabelacomGrelha">
    <w:name w:val="Table Grid"/>
    <w:basedOn w:val="Tabelanormal"/>
    <w:uiPriority w:val="39"/>
    <w:rsid w:val="00AD1D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MarcadordePosio">
    <w:name w:val="Placeholder Text"/>
    <w:basedOn w:val="Tipodeletrapredefinidodopargrafo"/>
    <w:uiPriority w:val="99"/>
    <w:semiHidden/>
    <w:rsid w:val="004F4B35"/>
    <w:rPr>
      <w:color w:val="808080"/>
    </w:rPr>
  </w:style>
  <w:style w:type="character" w:customStyle="1" w:styleId="Ttulo4Carter">
    <w:name w:val="Título 4 Caráter"/>
    <w:basedOn w:val="Tipodeletrapredefinidodopargrafo"/>
    <w:link w:val="Ttulo4"/>
    <w:uiPriority w:val="6"/>
    <w:rsid w:val="00A70318"/>
    <w:rPr>
      <w:rFonts w:asciiTheme="majorHAnsi" w:eastAsiaTheme="majorEastAsia" w:hAnsiTheme="majorHAnsi" w:cstheme="majorBidi"/>
      <w:b/>
      <w:iCs/>
      <w:color w:val="555A3C" w:themeColor="accent3" w:themeShade="80"/>
      <w:kern w:val="22"/>
      <w:sz w:val="24"/>
      <w:lang w:eastAsia="ja-JP"/>
      <w14:ligatures w14:val="standard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70318"/>
    <w:rPr>
      <w:rFonts w:asciiTheme="majorHAnsi" w:eastAsiaTheme="majorEastAsia" w:hAnsiTheme="majorHAnsi" w:cstheme="majorBidi"/>
      <w:i/>
      <w:color w:val="555A3C" w:themeColor="accent3" w:themeShade="80"/>
      <w:kern w:val="22"/>
      <w:sz w:val="24"/>
      <w:lang w:eastAsia="ja-JP"/>
      <w14:ligatures w14:val="standard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70318"/>
    <w:rPr>
      <w:rFonts w:asciiTheme="majorHAnsi" w:eastAsiaTheme="majorEastAsia" w:hAnsiTheme="majorHAnsi" w:cstheme="majorBidi"/>
      <w:color w:val="7B3C17" w:themeColor="accent2" w:themeShade="80"/>
      <w:kern w:val="22"/>
      <w:lang w:eastAsia="ja-JP"/>
      <w14:ligatures w14:val="standard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70318"/>
    <w:rPr>
      <w:rFonts w:asciiTheme="majorHAnsi" w:eastAsiaTheme="majorEastAsia" w:hAnsiTheme="majorHAnsi" w:cstheme="majorBidi"/>
      <w:i/>
      <w:iCs/>
      <w:color w:val="7B3C17" w:themeColor="accent2" w:themeShade="80"/>
      <w:kern w:val="22"/>
      <w:lang w:eastAsia="ja-JP"/>
      <w14:ligatures w14:val="standard"/>
    </w:rPr>
  </w:style>
  <w:style w:type="paragraph" w:styleId="PargrafodaLista">
    <w:name w:val="List Paragraph"/>
    <w:basedOn w:val="Normal"/>
    <w:uiPriority w:val="34"/>
    <w:unhideWhenUsed/>
    <w:qFormat/>
    <w:rsid w:val="00B70362"/>
    <w:pPr>
      <w:ind w:left="720"/>
      <w:contextualSpacing/>
    </w:pPr>
  </w:style>
  <w:style w:type="paragraph" w:styleId="ndice2">
    <w:name w:val="toc 2"/>
    <w:basedOn w:val="Normal"/>
    <w:next w:val="Normal"/>
    <w:autoRedefine/>
    <w:uiPriority w:val="39"/>
    <w:unhideWhenUsed/>
    <w:rsid w:val="00A57FB6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A57FB6"/>
    <w:rPr>
      <w:color w:val="F7B615" w:themeColor="hyperlink"/>
      <w:u w:val="single"/>
    </w:rPr>
  </w:style>
  <w:style w:type="paragraph" w:styleId="ndice1">
    <w:name w:val="toc 1"/>
    <w:basedOn w:val="Normal"/>
    <w:next w:val="Normal"/>
    <w:autoRedefine/>
    <w:uiPriority w:val="39"/>
    <w:unhideWhenUsed/>
    <w:rsid w:val="00A57FB6"/>
    <w:pPr>
      <w:spacing w:before="0" w:after="100" w:line="259" w:lineRule="auto"/>
    </w:pPr>
    <w:rPr>
      <w:rFonts w:cs="Times New Roman"/>
      <w:kern w:val="0"/>
      <w:lang w:eastAsia="pt-PT"/>
      <w14:ligatures w14:val="none"/>
    </w:rPr>
  </w:style>
  <w:style w:type="paragraph" w:styleId="ndice3">
    <w:name w:val="toc 3"/>
    <w:basedOn w:val="Normal"/>
    <w:next w:val="Normal"/>
    <w:autoRedefine/>
    <w:uiPriority w:val="39"/>
    <w:unhideWhenUsed/>
    <w:rsid w:val="00A57FB6"/>
    <w:pPr>
      <w:spacing w:before="0" w:after="100" w:line="259" w:lineRule="auto"/>
      <w:ind w:left="440"/>
    </w:pPr>
    <w:rPr>
      <w:rFonts w:cs="Times New Roman"/>
      <w:kern w:val="0"/>
      <w:lang w:eastAsia="pt-P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189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30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ardo.braz\AppData\Roaming\Microsoft\Modelos\Plano%20de%20cria&#231;&#227;o%20de%20perfis%20de%20p&#250;blico-alv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15564A8CD204A2FB42F7D2B3571C8A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32E44D3-7287-4A4B-9BFD-52F2A87D00F4}"/>
      </w:docPartPr>
      <w:docPartBody>
        <w:p w:rsidR="009153EE" w:rsidRDefault="009153EE">
          <w:pPr>
            <w:pStyle w:val="A15564A8CD204A2FB42F7D2B3571C8AE"/>
          </w:pPr>
          <w:r w:rsidRPr="008F0252">
            <w:rPr>
              <w:lang w:bidi="pt-PT"/>
            </w:rPr>
            <w:t>Plano de Criação de Perfis de Público-alvo</w:t>
          </w:r>
        </w:p>
      </w:docPartBody>
    </w:docPart>
    <w:docPart>
      <w:docPartPr>
        <w:name w:val="51EB3661048B40BBBA1B4838E9FFF2C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3EDE247-2902-444A-8DFF-5BE5A9CF0A1B}"/>
      </w:docPartPr>
      <w:docPartBody>
        <w:p w:rsidR="009153EE" w:rsidRDefault="009153EE">
          <w:pPr>
            <w:pStyle w:val="51EB3661048B40BBBA1B4838E9FFF2C5"/>
          </w:pPr>
          <w:r w:rsidRPr="008F0252">
            <w:rPr>
              <w:lang w:bidi="pt-PT"/>
            </w:rPr>
            <w:t>subtítulo</w:t>
          </w:r>
        </w:p>
      </w:docPartBody>
    </w:docPart>
    <w:docPart>
      <w:docPartPr>
        <w:name w:val="6BAC2CF35A4D4D239FAEFC97EC2FBB5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7AD9752-C9E7-438C-A8A8-411F7E7422D3}"/>
      </w:docPartPr>
      <w:docPartBody>
        <w:p w:rsidR="009153EE" w:rsidRDefault="009153EE">
          <w:pPr>
            <w:pStyle w:val="6BAC2CF35A4D4D239FAEFC97EC2FBB55"/>
          </w:pPr>
          <w:r w:rsidRPr="008F0252">
            <w:rPr>
              <w:lang w:bidi="pt-PT"/>
            </w:rPr>
            <w:t>Apresentado por</w:t>
          </w:r>
        </w:p>
      </w:docPartBody>
    </w:docPart>
    <w:docPart>
      <w:docPartPr>
        <w:name w:val="B22BFBD1181E4684BF0443A0A77AD6F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F7695CF-25E3-459B-8B52-5F5C1A602483}"/>
      </w:docPartPr>
      <w:docPartBody>
        <w:p w:rsidR="009153EE" w:rsidRDefault="009153EE">
          <w:pPr>
            <w:pStyle w:val="B22BFBD1181E4684BF0443A0A77AD6FD"/>
          </w:pPr>
          <w:r w:rsidRPr="008F0252">
            <w:rPr>
              <w:lang w:bidi="pt-PT"/>
            </w:rPr>
            <w:t>O Seu Nome</w:t>
          </w:r>
        </w:p>
      </w:docPartBody>
    </w:docPart>
    <w:docPart>
      <w:docPartPr>
        <w:name w:val="10454ABBBD074EDBA298AE2B28651B7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3EDE4B2-214D-4DA6-906F-EC525F1892E3}"/>
      </w:docPartPr>
      <w:docPartBody>
        <w:p w:rsidR="009153EE" w:rsidRDefault="009153EE">
          <w:pPr>
            <w:pStyle w:val="10454ABBBD074EDBA298AE2B28651B7E"/>
          </w:pPr>
          <w:r w:rsidRPr="008F0252">
            <w:rPr>
              <w:lang w:bidi="pt-PT"/>
            </w:rPr>
            <w:t>Nome da Empresa</w:t>
          </w:r>
        </w:p>
      </w:docPartBody>
    </w:docPart>
    <w:docPart>
      <w:docPartPr>
        <w:name w:val="4799A7FB11DF4B5C8E4200E00A08E66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64D0EAF-9C36-4141-98C4-C468EB7024A5}"/>
      </w:docPartPr>
      <w:docPartBody>
        <w:p w:rsidR="009153EE" w:rsidRDefault="009153EE">
          <w:pPr>
            <w:pStyle w:val="4799A7FB11DF4B5C8E4200E00A08E667"/>
          </w:pPr>
          <w:r w:rsidRPr="008F0252">
            <w:rPr>
              <w:lang w:bidi="pt-PT"/>
            </w:rPr>
            <w:t>Endereço da empresa</w:t>
          </w:r>
        </w:p>
      </w:docPartBody>
    </w:docPart>
    <w:docPart>
      <w:docPartPr>
        <w:name w:val="CEA47713008649B7B3BFA01261B5073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BC7679B-02AF-4E55-9720-1E7480DD2743}"/>
      </w:docPartPr>
      <w:docPartBody>
        <w:p w:rsidR="009153EE" w:rsidRDefault="009153EE">
          <w:pPr>
            <w:pStyle w:val="CEA47713008649B7B3BFA01261B50739"/>
          </w:pPr>
          <w:r w:rsidRPr="008F0252">
            <w:rPr>
              <w:lang w:bidi="pt-PT"/>
            </w:rPr>
            <w:t>Plano de Criação de Perfis de Público-alvo</w:t>
          </w:r>
        </w:p>
      </w:docPartBody>
    </w:docPart>
    <w:docPart>
      <w:docPartPr>
        <w:name w:val="CE9876D8D4B9443293099313EAA3610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B0C103F-E4DA-4E51-8AD3-E4C8674C52B2}"/>
      </w:docPartPr>
      <w:docPartBody>
        <w:p w:rsidR="009153EE" w:rsidRDefault="009153EE" w:rsidP="009153EE">
          <w:pPr>
            <w:pStyle w:val="CE9876D8D4B9443293099313EAA3610B"/>
          </w:pPr>
          <w:r w:rsidRPr="008F0252">
            <w:rPr>
              <w:lang w:bidi="pt-PT"/>
            </w:rPr>
            <w:t>Plano de Criação de Perfis de Público-alvo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illeniaUPC">
    <w:altName w:val="DilleniaUPC"/>
    <w:charset w:val="DE"/>
    <w:family w:val="roman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53EE"/>
    <w:rsid w:val="00066023"/>
    <w:rsid w:val="001414B1"/>
    <w:rsid w:val="00372580"/>
    <w:rsid w:val="007C189E"/>
    <w:rsid w:val="009153EE"/>
    <w:rsid w:val="00935AD7"/>
    <w:rsid w:val="00B865F9"/>
    <w:rsid w:val="00BE74FB"/>
    <w:rsid w:val="00DB0E78"/>
    <w:rsid w:val="00FB3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1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6A8B41854A814E7D86E10179A7075153">
    <w:name w:val="6A8B41854A814E7D86E10179A7075153"/>
  </w:style>
  <w:style w:type="paragraph" w:customStyle="1" w:styleId="36FE11B770E846EF9BA6CA8AE86797BD">
    <w:name w:val="36FE11B770E846EF9BA6CA8AE86797BD"/>
  </w:style>
  <w:style w:type="paragraph" w:customStyle="1" w:styleId="45A288639DEB4AF3A43DBA15E03153EF">
    <w:name w:val="45A288639DEB4AF3A43DBA15E03153EF"/>
  </w:style>
  <w:style w:type="paragraph" w:customStyle="1" w:styleId="A15564A8CD204A2FB42F7D2B3571C8AE">
    <w:name w:val="A15564A8CD204A2FB42F7D2B3571C8AE"/>
  </w:style>
  <w:style w:type="paragraph" w:customStyle="1" w:styleId="51EB3661048B40BBBA1B4838E9FFF2C5">
    <w:name w:val="51EB3661048B40BBBA1B4838E9FFF2C5"/>
  </w:style>
  <w:style w:type="paragraph" w:customStyle="1" w:styleId="6BAC2CF35A4D4D239FAEFC97EC2FBB55">
    <w:name w:val="6BAC2CF35A4D4D239FAEFC97EC2FBB55"/>
  </w:style>
  <w:style w:type="paragraph" w:customStyle="1" w:styleId="B22BFBD1181E4684BF0443A0A77AD6FD">
    <w:name w:val="B22BFBD1181E4684BF0443A0A77AD6FD"/>
  </w:style>
  <w:style w:type="paragraph" w:customStyle="1" w:styleId="10454ABBBD074EDBA298AE2B28651B7E">
    <w:name w:val="10454ABBBD074EDBA298AE2B28651B7E"/>
  </w:style>
  <w:style w:type="paragraph" w:customStyle="1" w:styleId="4799A7FB11DF4B5C8E4200E00A08E667">
    <w:name w:val="4799A7FB11DF4B5C8E4200E00A08E667"/>
  </w:style>
  <w:style w:type="paragraph" w:customStyle="1" w:styleId="CEA47713008649B7B3BFA01261B50739">
    <w:name w:val="CEA47713008649B7B3BFA01261B50739"/>
  </w:style>
  <w:style w:type="paragraph" w:customStyle="1" w:styleId="65A9AEE42F9F4DF8B8422A02A85CF5AC">
    <w:name w:val="65A9AEE42F9F4DF8B8422A02A85CF5AC"/>
  </w:style>
  <w:style w:type="paragraph" w:customStyle="1" w:styleId="F28D21297B8F4C079ED00DCF0109F52C">
    <w:name w:val="F28D21297B8F4C079ED00DCF0109F52C"/>
  </w:style>
  <w:style w:type="paragraph" w:customStyle="1" w:styleId="F2E47EEA65B145A9999BD784BD88248B">
    <w:name w:val="F2E47EEA65B145A9999BD784BD88248B"/>
  </w:style>
  <w:style w:type="paragraph" w:customStyle="1" w:styleId="6033B775D13F47709D9F5BA8DF96E6CE">
    <w:name w:val="6033B775D13F47709D9F5BA8DF96E6CE"/>
  </w:style>
  <w:style w:type="paragraph" w:customStyle="1" w:styleId="DA16A433B3AA4D5CAFF62E679683CFB6">
    <w:name w:val="DA16A433B3AA4D5CAFF62E679683CFB6"/>
  </w:style>
  <w:style w:type="paragraph" w:customStyle="1" w:styleId="8FB0E292270E483F9A0A6B210A2CEDCA">
    <w:name w:val="8FB0E292270E483F9A0A6B210A2CEDCA"/>
  </w:style>
  <w:style w:type="paragraph" w:customStyle="1" w:styleId="8226341105834CEC99F7AE8167544982">
    <w:name w:val="8226341105834CEC99F7AE8167544982"/>
  </w:style>
  <w:style w:type="character" w:styleId="nfase">
    <w:name w:val="Emphasis"/>
    <w:basedOn w:val="Tipodeletrapredefinidodopargrafo"/>
    <w:uiPriority w:val="12"/>
    <w:unhideWhenUsed/>
    <w:qFormat/>
    <w:rPr>
      <w:i/>
      <w:iCs/>
      <w:color w:val="595959" w:themeColor="text1" w:themeTint="A6"/>
    </w:rPr>
  </w:style>
  <w:style w:type="paragraph" w:customStyle="1" w:styleId="2E369F9FC7C5478EB029FDAA9174B35C">
    <w:name w:val="2E369F9FC7C5478EB029FDAA9174B35C"/>
  </w:style>
  <w:style w:type="paragraph" w:customStyle="1" w:styleId="E6B7C52B993C4AB2920EF5AD0C4384E6">
    <w:name w:val="E6B7C52B993C4AB2920EF5AD0C4384E6"/>
  </w:style>
  <w:style w:type="paragraph" w:customStyle="1" w:styleId="D5DDA4F21DA44716B69F4510821823DF">
    <w:name w:val="D5DDA4F21DA44716B69F4510821823DF"/>
  </w:style>
  <w:style w:type="paragraph" w:customStyle="1" w:styleId="C71CA9AE92FE4D10A5EB79B39035471D">
    <w:name w:val="C71CA9AE92FE4D10A5EB79B39035471D"/>
  </w:style>
  <w:style w:type="paragraph" w:customStyle="1" w:styleId="2A34A7E188594B189C80DD3EA2D16043">
    <w:name w:val="2A34A7E188594B189C80DD3EA2D16043"/>
  </w:style>
  <w:style w:type="paragraph" w:customStyle="1" w:styleId="BFCE7D3A36C4417B9E0F96353F9FC291">
    <w:name w:val="BFCE7D3A36C4417B9E0F96353F9FC291"/>
  </w:style>
  <w:style w:type="paragraph" w:customStyle="1" w:styleId="BF334A9C5D454388B7D620DB5FED4DA6">
    <w:name w:val="BF334A9C5D454388B7D620DB5FED4DA6"/>
  </w:style>
  <w:style w:type="paragraph" w:customStyle="1" w:styleId="975A2D84BC704E0094E8CC9328045DE8">
    <w:name w:val="975A2D84BC704E0094E8CC9328045DE8"/>
  </w:style>
  <w:style w:type="paragraph" w:customStyle="1" w:styleId="84195E49FA2240988B12CB1B5E30B72A">
    <w:name w:val="84195E49FA2240988B12CB1B5E30B72A"/>
  </w:style>
  <w:style w:type="paragraph" w:customStyle="1" w:styleId="87B00C4F1A8D4CE8B3434014F3C4BAB7">
    <w:name w:val="87B00C4F1A8D4CE8B3434014F3C4BAB7"/>
  </w:style>
  <w:style w:type="paragraph" w:customStyle="1" w:styleId="0F54E9C67ADA432AABA1CC0632CB9542">
    <w:name w:val="0F54E9C67ADA432AABA1CC0632CB9542"/>
  </w:style>
  <w:style w:type="paragraph" w:customStyle="1" w:styleId="5FC09AF569A847BEAB2E43769D84C44C">
    <w:name w:val="5FC09AF569A847BEAB2E43769D84C44C"/>
  </w:style>
  <w:style w:type="paragraph" w:customStyle="1" w:styleId="11E59E4647A34F159855F2119F66C6BF">
    <w:name w:val="11E59E4647A34F159855F2119F66C6BF"/>
  </w:style>
  <w:style w:type="paragraph" w:customStyle="1" w:styleId="F3C4D0FD214F43139E771100B50E97ED">
    <w:name w:val="F3C4D0FD214F43139E771100B50E97ED"/>
  </w:style>
  <w:style w:type="paragraph" w:customStyle="1" w:styleId="FA03FE7C56314203A7F7CFE62678A06C">
    <w:name w:val="FA03FE7C56314203A7F7CFE62678A06C"/>
  </w:style>
  <w:style w:type="paragraph" w:customStyle="1" w:styleId="82984AABA21B4D5CBD719E1147BFD22D">
    <w:name w:val="82984AABA21B4D5CBD719E1147BFD22D"/>
  </w:style>
  <w:style w:type="paragraph" w:customStyle="1" w:styleId="AD9CDE436B4B47D6BFD2222CD4CC6670">
    <w:name w:val="AD9CDE436B4B47D6BFD2222CD4CC6670"/>
  </w:style>
  <w:style w:type="paragraph" w:customStyle="1" w:styleId="8F2B2A52188B4C85B42338F707F58CCB">
    <w:name w:val="8F2B2A52188B4C85B42338F707F58CCB"/>
  </w:style>
  <w:style w:type="paragraph" w:customStyle="1" w:styleId="FD4999B821DE4C2B91E4F1D53BD8BBE4">
    <w:name w:val="FD4999B821DE4C2B91E4F1D53BD8BBE4"/>
  </w:style>
  <w:style w:type="paragraph" w:customStyle="1" w:styleId="B967DF7C33754227AB773933339E1A65">
    <w:name w:val="B967DF7C33754227AB773933339E1A65"/>
  </w:style>
  <w:style w:type="paragraph" w:customStyle="1" w:styleId="26A9B85B5F494EACA7460D7FC26407B3">
    <w:name w:val="26A9B85B5F494EACA7460D7FC26407B3"/>
  </w:style>
  <w:style w:type="paragraph" w:customStyle="1" w:styleId="666692E6793B4A8A8ACA959BD89A5208">
    <w:name w:val="666692E6793B4A8A8ACA959BD89A5208"/>
  </w:style>
  <w:style w:type="paragraph" w:customStyle="1" w:styleId="9C2A287A0FE44080AF34E8AE0C963D1E">
    <w:name w:val="9C2A287A0FE44080AF34E8AE0C963D1E"/>
  </w:style>
  <w:style w:type="paragraph" w:customStyle="1" w:styleId="36A198202F6744B68DDD766E94441669">
    <w:name w:val="36A198202F6744B68DDD766E94441669"/>
  </w:style>
  <w:style w:type="paragraph" w:customStyle="1" w:styleId="B540312BA6A74D6DAC8AD603C561B80B">
    <w:name w:val="B540312BA6A74D6DAC8AD603C561B80B"/>
  </w:style>
  <w:style w:type="paragraph" w:customStyle="1" w:styleId="EA35E13427804723BD168225D38A6B0B">
    <w:name w:val="EA35E13427804723BD168225D38A6B0B"/>
  </w:style>
  <w:style w:type="paragraph" w:customStyle="1" w:styleId="B26B3C872CB14FD18047173C16A5A87A">
    <w:name w:val="B26B3C872CB14FD18047173C16A5A87A"/>
  </w:style>
  <w:style w:type="paragraph" w:customStyle="1" w:styleId="BE392AF1E9F1412B9AB99984165ACE5C">
    <w:name w:val="BE392AF1E9F1412B9AB99984165ACE5C"/>
  </w:style>
  <w:style w:type="paragraph" w:customStyle="1" w:styleId="9BD3D3677DC24F81811BB7CB78CE664A">
    <w:name w:val="9BD3D3677DC24F81811BB7CB78CE664A"/>
  </w:style>
  <w:style w:type="paragraph" w:customStyle="1" w:styleId="B93FE678E71241ADA1D34907183673DA">
    <w:name w:val="B93FE678E71241ADA1D34907183673DA"/>
  </w:style>
  <w:style w:type="paragraph" w:customStyle="1" w:styleId="16623EA08BB24CEA932666B34082149F">
    <w:name w:val="16623EA08BB24CEA932666B34082149F"/>
  </w:style>
  <w:style w:type="paragraph" w:customStyle="1" w:styleId="65938901FA5D4927838CADBE6FC99CBB">
    <w:name w:val="65938901FA5D4927838CADBE6FC99CBB"/>
  </w:style>
  <w:style w:type="paragraph" w:customStyle="1" w:styleId="701ACBC4D3E84C79B99F2005C1F0BDEC">
    <w:name w:val="701ACBC4D3E84C79B99F2005C1F0BDEC"/>
  </w:style>
  <w:style w:type="paragraph" w:customStyle="1" w:styleId="52B905AD35AE4A99BBC8277CE0D8EF56">
    <w:name w:val="52B905AD35AE4A99BBC8277CE0D8EF56"/>
  </w:style>
  <w:style w:type="paragraph" w:customStyle="1" w:styleId="720F9F1256054A92915F68F94D4DF64E">
    <w:name w:val="720F9F1256054A92915F68F94D4DF64E"/>
  </w:style>
  <w:style w:type="paragraph" w:customStyle="1" w:styleId="A3A8BA2F59FD494AA51F670C24257E88">
    <w:name w:val="A3A8BA2F59FD494AA51F670C24257E88"/>
  </w:style>
  <w:style w:type="paragraph" w:customStyle="1" w:styleId="FFA73589AC9E4917B0E7F1F53A83EF1B">
    <w:name w:val="FFA73589AC9E4917B0E7F1F53A83EF1B"/>
  </w:style>
  <w:style w:type="paragraph" w:customStyle="1" w:styleId="BE3D0387A6D74A9A9F492E352D70F04D">
    <w:name w:val="BE3D0387A6D74A9A9F492E352D70F04D"/>
  </w:style>
  <w:style w:type="paragraph" w:customStyle="1" w:styleId="C6347C779DD04E92936994656CD8F902">
    <w:name w:val="C6347C779DD04E92936994656CD8F902"/>
  </w:style>
  <w:style w:type="paragraph" w:customStyle="1" w:styleId="9769311D5876455AAF69A95F434C2417">
    <w:name w:val="9769311D5876455AAF69A95F434C2417"/>
  </w:style>
  <w:style w:type="paragraph" w:customStyle="1" w:styleId="5FC6D7B5D2DA490C84E6995038DFF01A">
    <w:name w:val="5FC6D7B5D2DA490C84E6995038DFF01A"/>
  </w:style>
  <w:style w:type="paragraph" w:customStyle="1" w:styleId="1692BB3D2F9B47E48F803E385C8C1B8D">
    <w:name w:val="1692BB3D2F9B47E48F803E385C8C1B8D"/>
  </w:style>
  <w:style w:type="paragraph" w:customStyle="1" w:styleId="978373460A2F4E88B03965F37109996D">
    <w:name w:val="978373460A2F4E88B03965F37109996D"/>
  </w:style>
  <w:style w:type="paragraph" w:customStyle="1" w:styleId="65A71A6F049544C1B285C5993742CB27">
    <w:name w:val="65A71A6F049544C1B285C5993742CB27"/>
  </w:style>
  <w:style w:type="paragraph" w:customStyle="1" w:styleId="851D5A41DF4B464FA167E78852A918A9">
    <w:name w:val="851D5A41DF4B464FA167E78852A918A9"/>
  </w:style>
  <w:style w:type="paragraph" w:customStyle="1" w:styleId="0FD2F74E86494E75B33A70153A06545C">
    <w:name w:val="0FD2F74E86494E75B33A70153A06545C"/>
  </w:style>
  <w:style w:type="paragraph" w:customStyle="1" w:styleId="806014BAD1054DBB8101E87C1B7579BE">
    <w:name w:val="806014BAD1054DBB8101E87C1B7579BE"/>
  </w:style>
  <w:style w:type="paragraph" w:customStyle="1" w:styleId="6B0CE9A599EA46709B850C7547DA914D">
    <w:name w:val="6B0CE9A599EA46709B850C7547DA914D"/>
  </w:style>
  <w:style w:type="paragraph" w:customStyle="1" w:styleId="6411BF16C35E47A5B212AF7F4D23C95B">
    <w:name w:val="6411BF16C35E47A5B212AF7F4D23C95B"/>
  </w:style>
  <w:style w:type="paragraph" w:customStyle="1" w:styleId="3B13E102EDBF49309CAC9D1390E973A1">
    <w:name w:val="3B13E102EDBF49309CAC9D1390E973A1"/>
  </w:style>
  <w:style w:type="paragraph" w:customStyle="1" w:styleId="9A8AA4B30EA24BDB8F1E75734E57CE48">
    <w:name w:val="9A8AA4B30EA24BDB8F1E75734E57CE48"/>
  </w:style>
  <w:style w:type="paragraph" w:customStyle="1" w:styleId="86649FEF513C4818A9F5C64AF0864600">
    <w:name w:val="86649FEF513C4818A9F5C64AF0864600"/>
  </w:style>
  <w:style w:type="paragraph" w:customStyle="1" w:styleId="5CC40ECD291F4D52B4FA35A92D650850">
    <w:name w:val="5CC40ECD291F4D52B4FA35A92D650850"/>
  </w:style>
  <w:style w:type="paragraph" w:customStyle="1" w:styleId="EBB754976B7C41F8B1473F160ECEA49D">
    <w:name w:val="EBB754976B7C41F8B1473F160ECEA49D"/>
  </w:style>
  <w:style w:type="paragraph" w:customStyle="1" w:styleId="C0E30BFFD6A74F60B2CB8D70CB1CE2A8">
    <w:name w:val="C0E30BFFD6A74F60B2CB8D70CB1CE2A8"/>
  </w:style>
  <w:style w:type="paragraph" w:customStyle="1" w:styleId="BAE82E560CE4444D88BF61C9FEEB30B1">
    <w:name w:val="BAE82E560CE4444D88BF61C9FEEB30B1"/>
  </w:style>
  <w:style w:type="paragraph" w:customStyle="1" w:styleId="E8316375FD3A4090A6FC3C247204D354">
    <w:name w:val="E8316375FD3A4090A6FC3C247204D354"/>
  </w:style>
  <w:style w:type="paragraph" w:customStyle="1" w:styleId="430FF66179584617892DEA4652DD356A">
    <w:name w:val="430FF66179584617892DEA4652DD356A"/>
  </w:style>
  <w:style w:type="paragraph" w:customStyle="1" w:styleId="8EC0930CDEE9475AAF2FC1D481127D88">
    <w:name w:val="8EC0930CDEE9475AAF2FC1D481127D88"/>
  </w:style>
  <w:style w:type="paragraph" w:customStyle="1" w:styleId="720D3BD12616416ABFBC568BD7535F28">
    <w:name w:val="720D3BD12616416ABFBC568BD7535F28"/>
  </w:style>
  <w:style w:type="paragraph" w:customStyle="1" w:styleId="2B915021AE554AF9BC40A5EA4E5FD95D">
    <w:name w:val="2B915021AE554AF9BC40A5EA4E5FD95D"/>
  </w:style>
  <w:style w:type="paragraph" w:customStyle="1" w:styleId="0115216E189048F9A9F403DDB4219ABC">
    <w:name w:val="0115216E189048F9A9F403DDB4219ABC"/>
  </w:style>
  <w:style w:type="paragraph" w:customStyle="1" w:styleId="5478A238F951480888C38264B7E40102">
    <w:name w:val="5478A238F951480888C38264B7E40102"/>
  </w:style>
  <w:style w:type="paragraph" w:customStyle="1" w:styleId="62DC790DA0CD45D99580323001C73E8C">
    <w:name w:val="62DC790DA0CD45D99580323001C73E8C"/>
  </w:style>
  <w:style w:type="paragraph" w:customStyle="1" w:styleId="C92457EAC3BF45849BF4FE99344BF873">
    <w:name w:val="C92457EAC3BF45849BF4FE99344BF873"/>
  </w:style>
  <w:style w:type="paragraph" w:customStyle="1" w:styleId="C9D208F84E0B4756BD387A0F768947B4">
    <w:name w:val="C9D208F84E0B4756BD387A0F768947B4"/>
  </w:style>
  <w:style w:type="paragraph" w:customStyle="1" w:styleId="8B211B2462484886A9784435C1B577D0">
    <w:name w:val="8B211B2462484886A9784435C1B577D0"/>
  </w:style>
  <w:style w:type="paragraph" w:customStyle="1" w:styleId="E0833C6E67E14E84B4B7A5E7A9D2240C">
    <w:name w:val="E0833C6E67E14E84B4B7A5E7A9D2240C"/>
  </w:style>
  <w:style w:type="paragraph" w:customStyle="1" w:styleId="E2A896BAC7E444E6BFCF8C4A3ECA90A5">
    <w:name w:val="E2A896BAC7E444E6BFCF8C4A3ECA90A5"/>
  </w:style>
  <w:style w:type="paragraph" w:customStyle="1" w:styleId="26126AD5D07240F48D97B25DBBB384C7">
    <w:name w:val="26126AD5D07240F48D97B25DBBB384C7"/>
  </w:style>
  <w:style w:type="paragraph" w:customStyle="1" w:styleId="037B231EF2BC475D9765C541DF8F9A5F">
    <w:name w:val="037B231EF2BC475D9765C541DF8F9A5F"/>
  </w:style>
  <w:style w:type="paragraph" w:customStyle="1" w:styleId="CE9876D8D4B9443293099313EAA3610B">
    <w:name w:val="CE9876D8D4B9443293099313EAA3610B"/>
    <w:rsid w:val="009153EE"/>
  </w:style>
  <w:style w:type="paragraph" w:customStyle="1" w:styleId="8889A414F44440E6A5A113B795A13181">
    <w:name w:val="8889A414F44440E6A5A113B795A13181"/>
    <w:rsid w:val="001414B1"/>
  </w:style>
  <w:style w:type="paragraph" w:customStyle="1" w:styleId="5183CA6E6CE34F25A921D7812E9FB722">
    <w:name w:val="5183CA6E6CE34F25A921D7812E9FB722"/>
    <w:rsid w:val="001414B1"/>
  </w:style>
  <w:style w:type="paragraph" w:customStyle="1" w:styleId="D0FC012141344E75A4A7C0D4ADF815AE">
    <w:name w:val="D0FC012141344E75A4A7C0D4ADF815AE"/>
    <w:rsid w:val="001414B1"/>
  </w:style>
  <w:style w:type="paragraph" w:customStyle="1" w:styleId="D6F222131631466DA6DA925A1E6D3536">
    <w:name w:val="D6F222131631466DA6DA925A1E6D3536"/>
    <w:rsid w:val="007C189E"/>
  </w:style>
  <w:style w:type="paragraph" w:customStyle="1" w:styleId="CB152994CC92495BA5AC31BA286E7AC2">
    <w:name w:val="CB152994CC92495BA5AC31BA286E7AC2"/>
    <w:rsid w:val="007C189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Theme1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alibri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
licenciatura em informática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5008147-8388-43C6-A0D6-BFC1748681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Plano de criação de perfis de público-alvo.dotx</Template>
  <TotalTime>230</TotalTime>
  <Pages>1</Pages>
  <Words>1307</Words>
  <Characters>7062</Characters>
  <Application>Microsoft Office Word</Application>
  <DocSecurity>0</DocSecurity>
  <Lines>58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Projeto de desenvolvimento de uma plataforma web para clientes de uma fábrica de calçado</vt:lpstr>
      <vt:lpstr/>
    </vt:vector>
  </TitlesOfParts>
  <Company>pedro Soares</Company>
  <LinksUpToDate>false</LinksUpToDate>
  <CharactersWithSpaces>8353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 de desenvolvimento de uma plataforma web para clientes de uma fábrica de calçado</dc:title>
  <dc:subject>Tecnologias da Internet II
1º Ano 2º Semestre</dc:subject>
  <dc:creator>Ricardo Braz</dc:creator>
  <cp:keywords>Sergii Shtachenko</cp:keywords>
  <dc:description>Instituto Superior de Tecnologias Avançadas do Porto</dc:description>
  <cp:lastModifiedBy>Sergio</cp:lastModifiedBy>
  <cp:revision>34</cp:revision>
  <cp:lastPrinted>2019-06-29T21:27:00Z</cp:lastPrinted>
  <dcterms:created xsi:type="dcterms:W3CDTF">2019-06-25T15:11:00Z</dcterms:created>
  <dcterms:modified xsi:type="dcterms:W3CDTF">2019-06-29T21:27:00Z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ScenarioTags">
    <vt:lpwstr/>
  </property>
  <property fmtid="{D5CDD505-2E9C-101B-9397-08002B2CF9AE}" pid="4" name="CampaignTags">
    <vt:lpwstr/>
  </property>
  <property fmtid="{D5CDD505-2E9C-101B-9397-08002B2CF9AE}" pid="5" name="ContentTypeId">
    <vt:lpwstr>0x010100AA3F7D94069FF64A86F7DFF56D60E3BE</vt:lpwstr>
  </property>
  <property fmtid="{D5CDD505-2E9C-101B-9397-08002B2CF9AE}" pid="6" name="FeatureTags">
    <vt:lpwstr/>
  </property>
  <property fmtid="{D5CDD505-2E9C-101B-9397-08002B2CF9AE}" pid="7" name="LocalizationTags">
    <vt:lpwstr/>
  </property>
</Properties>
</file>